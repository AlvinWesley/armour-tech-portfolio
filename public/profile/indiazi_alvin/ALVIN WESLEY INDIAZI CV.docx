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66C5" w14:textId="2CDAF896" w:rsidR="00D10A96" w:rsidRPr="00982948" w:rsidRDefault="0012114F" w:rsidP="00B75845">
      <w:pPr>
        <w:pStyle w:val="Title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 w:rsidRPr="00982948">
        <w:rPr>
          <w:rFonts w:ascii="Times New Roman" w:hAnsi="Times New Roman" w:cs="Times New Roman"/>
          <w:b/>
          <w:bCs/>
          <w:color w:val="auto"/>
          <w:sz w:val="48"/>
          <w:szCs w:val="48"/>
        </w:rPr>
        <w:t>alvin wesley</w:t>
      </w:r>
      <w:r w:rsidR="008918CA" w:rsidRPr="00982948">
        <w:rPr>
          <w:rFonts w:ascii="Times New Roman" w:hAnsi="Times New Roman" w:cs="Times New Roman"/>
          <w:b/>
          <w:bCs/>
          <w:color w:val="auto"/>
          <w:sz w:val="48"/>
          <w:szCs w:val="48"/>
        </w:rPr>
        <w:t xml:space="preserve"> INDIAZI</w:t>
      </w:r>
    </w:p>
    <w:p w14:paraId="7FEE2F2D" w14:textId="77777777" w:rsidR="00364C9A" w:rsidRDefault="00364C9A" w:rsidP="00610D50">
      <w:pPr>
        <w:pStyle w:val="ContactInfo"/>
        <w:spacing w:line="360" w:lineRule="auto"/>
        <w:jc w:val="left"/>
        <w:rPr>
          <w:rFonts w:ascii="Times New Roman" w:hAnsi="Times New Roman" w:cs="Times New Roman"/>
          <w:color w:val="auto"/>
        </w:rPr>
      </w:pPr>
    </w:p>
    <w:p w14:paraId="7618D728" w14:textId="68A3FE1D" w:rsidR="00364C9A" w:rsidRDefault="00364C9A" w:rsidP="00364C9A">
      <w:pPr>
        <w:pStyle w:val="ContactInfo"/>
        <w:jc w:val="left"/>
        <w:rPr>
          <w:rFonts w:ascii="Times New Roman" w:hAnsi="Times New Roman" w:cs="Times New Roman"/>
          <w:caps w:val="0"/>
          <w:color w:val="auto"/>
        </w:rPr>
      </w:pPr>
      <w:r>
        <w:rPr>
          <w:rFonts w:ascii="Times New Roman" w:hAnsi="Times New Roman" w:cs="Times New Roman"/>
          <w:color w:val="auto"/>
        </w:rPr>
        <w:t>+254 795 628 991</w:t>
      </w:r>
      <w:r>
        <w:rPr>
          <w:rFonts w:ascii="Times New Roman" w:hAnsi="Times New Roman" w:cs="Times New Roman"/>
          <w:color w:val="auto"/>
        </w:rPr>
        <w:br/>
      </w:r>
      <w:hyperlink r:id="rId10" w:history="1">
        <w:r w:rsidRPr="00A60B40">
          <w:rPr>
            <w:rStyle w:val="Hyperlink"/>
            <w:rFonts w:ascii="Times New Roman" w:hAnsi="Times New Roman" w:cs="Times New Roman"/>
            <w:caps w:val="0"/>
          </w:rPr>
          <w:t>indiazialvin8@gmail.com</w:t>
        </w:r>
      </w:hyperlink>
    </w:p>
    <w:p w14:paraId="698155A7" w14:textId="77777777" w:rsidR="00FD4306" w:rsidRDefault="00364C9A" w:rsidP="00364C9A">
      <w:hyperlink r:id="rId11" w:history="1">
        <w:r w:rsidRPr="00A60B40">
          <w:rPr>
            <w:rStyle w:val="Hyperlink"/>
          </w:rPr>
          <w:t>https://github.com/AlvinWesley</w:t>
        </w:r>
      </w:hyperlink>
    </w:p>
    <w:p w14:paraId="703E1CC8" w14:textId="77777777" w:rsidR="00FD4306" w:rsidRDefault="00FD4306" w:rsidP="00FD4306">
      <w:hyperlink r:id="rId12" w:history="1">
        <w:r w:rsidRPr="00A60B40">
          <w:rPr>
            <w:rStyle w:val="Hyperlink"/>
          </w:rPr>
          <w:t>http://www.linkedin.com/in/alvin-indiazi-56b2b2265</w:t>
        </w:r>
      </w:hyperlink>
    </w:p>
    <w:p w14:paraId="0842E2DE" w14:textId="44F1184D" w:rsidR="006F4249" w:rsidRPr="00FD4306" w:rsidRDefault="00851385" w:rsidP="00FD4306">
      <w:r w:rsidRPr="00982948">
        <w:rPr>
          <w:rFonts w:ascii="Times New Roman" w:hAnsi="Times New Roman" w:cs="Times New Roman"/>
          <w:color w:val="auto"/>
        </w:rPr>
        <w:t>NAIROBI</w:t>
      </w:r>
      <w:r w:rsidR="00E8752B" w:rsidRPr="00982948">
        <w:rPr>
          <w:rFonts w:ascii="Times New Roman" w:hAnsi="Times New Roman" w:cs="Times New Roman"/>
          <w:color w:val="auto"/>
        </w:rPr>
        <w:t>, KENY</w:t>
      </w:r>
      <w:r w:rsidR="006F4249" w:rsidRPr="00982948">
        <w:rPr>
          <w:rFonts w:ascii="Times New Roman" w:hAnsi="Times New Roman" w:cs="Times New Roman"/>
          <w:color w:val="auto"/>
        </w:rPr>
        <w:t>A</w:t>
      </w:r>
    </w:p>
    <w:p w14:paraId="0CD6646A" w14:textId="7B22FCA3" w:rsidR="00D10A96" w:rsidRPr="00982948" w:rsidRDefault="00F45E02" w:rsidP="006F4249">
      <w:pPr>
        <w:pStyle w:val="ContactInfo"/>
        <w:jc w:val="left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  <w:vertAlign w:val="superscript"/>
          <w:lang w:val="fr-FR"/>
        </w:rPr>
        <w:tab/>
      </w:r>
    </w:p>
    <w:p w14:paraId="17D6FB4B" w14:textId="4AE5E017" w:rsidR="00D10A96" w:rsidRPr="00982948" w:rsidRDefault="005F31A1" w:rsidP="00F41319">
      <w:pPr>
        <w:pStyle w:val="Heading1"/>
        <w:rPr>
          <w:rFonts w:ascii="Times New Roman" w:hAnsi="Times New Roman" w:cs="Times New Roman"/>
          <w:color w:val="auto"/>
          <w:lang w:val="fr-FR"/>
        </w:rPr>
      </w:pPr>
      <w:r w:rsidRPr="00982948">
        <w:rPr>
          <w:rFonts w:ascii="Times New Roman" w:hAnsi="Times New Roman" w:cs="Times New Roman"/>
          <w:color w:val="auto"/>
        </w:rPr>
        <w:t>PROFESSIONAL SUMMARY</w:t>
      </w:r>
    </w:p>
    <w:p w14:paraId="2D733C59" w14:textId="77777777" w:rsidR="00D10A96" w:rsidRPr="00982948" w:rsidRDefault="00D10A96" w:rsidP="00D10A96">
      <w:pPr>
        <w:pStyle w:val="Line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542A4AC9" wp14:editId="7583EF6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CE141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58BD0C5C" w14:textId="59AD5BFD" w:rsidR="00D10A96" w:rsidRPr="00982948" w:rsidRDefault="00C3621B" w:rsidP="00DC1B52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Junior </w:t>
      </w:r>
      <w:r w:rsidR="00F17846" w:rsidRPr="00982948">
        <w:rPr>
          <w:rFonts w:ascii="Times New Roman" w:hAnsi="Times New Roman" w:cs="Times New Roman"/>
          <w:color w:val="auto"/>
        </w:rPr>
        <w:t>Full Stack Developer</w:t>
      </w:r>
      <w:r w:rsidR="00851385" w:rsidRPr="00982948">
        <w:rPr>
          <w:rFonts w:ascii="Times New Roman" w:hAnsi="Times New Roman" w:cs="Times New Roman"/>
          <w:color w:val="auto"/>
        </w:rPr>
        <w:t xml:space="preserve"> </w:t>
      </w:r>
      <w:r w:rsidR="00BE7D47" w:rsidRPr="00982948">
        <w:rPr>
          <w:rFonts w:ascii="Times New Roman" w:hAnsi="Times New Roman" w:cs="Times New Roman"/>
          <w:color w:val="auto"/>
        </w:rPr>
        <w:t xml:space="preserve">with </w:t>
      </w:r>
      <w:r w:rsidRPr="00982948">
        <w:rPr>
          <w:rFonts w:ascii="Times New Roman" w:hAnsi="Times New Roman" w:cs="Times New Roman"/>
          <w:color w:val="auto"/>
        </w:rPr>
        <w:t>3</w:t>
      </w:r>
      <w:r w:rsidR="00BE7D47" w:rsidRPr="00982948">
        <w:rPr>
          <w:rFonts w:ascii="Times New Roman" w:hAnsi="Times New Roman" w:cs="Times New Roman"/>
          <w:color w:val="auto"/>
        </w:rPr>
        <w:t xml:space="preserve">+ </w:t>
      </w:r>
      <w:r w:rsidRPr="00982948">
        <w:rPr>
          <w:rFonts w:ascii="Times New Roman" w:hAnsi="Times New Roman" w:cs="Times New Roman"/>
          <w:color w:val="auto"/>
        </w:rPr>
        <w:t>years’ experience</w:t>
      </w:r>
      <w:r w:rsidR="00F17846" w:rsidRPr="00982948">
        <w:rPr>
          <w:rFonts w:ascii="Times New Roman" w:hAnsi="Times New Roman" w:cs="Times New Roman"/>
          <w:color w:val="auto"/>
        </w:rPr>
        <w:t xml:space="preserve"> in developing applications using JavaScript’s React framework with Next.js and React Native</w:t>
      </w:r>
      <w:r w:rsidR="00F464A5" w:rsidRPr="00982948">
        <w:rPr>
          <w:rFonts w:ascii="Times New Roman" w:hAnsi="Times New Roman" w:cs="Times New Roman"/>
          <w:color w:val="auto"/>
        </w:rPr>
        <w:t>.</w:t>
      </w:r>
      <w:r w:rsidR="00BE7D47" w:rsidRPr="00982948">
        <w:rPr>
          <w:rFonts w:ascii="Times New Roman" w:hAnsi="Times New Roman" w:cs="Times New Roman"/>
          <w:color w:val="auto"/>
        </w:rPr>
        <w:t xml:space="preserve"> Proven team </w:t>
      </w:r>
      <w:r w:rsidR="00F343EB" w:rsidRPr="00982948">
        <w:rPr>
          <w:rFonts w:ascii="Times New Roman" w:hAnsi="Times New Roman" w:cs="Times New Roman"/>
          <w:color w:val="auto"/>
        </w:rPr>
        <w:t>leadership and</w:t>
      </w:r>
      <w:r w:rsidR="00BE7D47" w:rsidRPr="00982948">
        <w:rPr>
          <w:rFonts w:ascii="Times New Roman" w:hAnsi="Times New Roman" w:cs="Times New Roman"/>
          <w:color w:val="auto"/>
        </w:rPr>
        <w:t xml:space="preserve"> team collaboration in delivering </w:t>
      </w:r>
      <w:r w:rsidR="00A140C9">
        <w:rPr>
          <w:rFonts w:ascii="Times New Roman" w:hAnsi="Times New Roman" w:cs="Times New Roman"/>
          <w:color w:val="auto"/>
        </w:rPr>
        <w:t>3</w:t>
      </w:r>
      <w:r w:rsidR="001E664D">
        <w:rPr>
          <w:rFonts w:ascii="Times New Roman" w:hAnsi="Times New Roman" w:cs="Times New Roman"/>
          <w:color w:val="auto"/>
        </w:rPr>
        <w:t xml:space="preserve"> </w:t>
      </w:r>
      <w:r w:rsidR="00BE7D47" w:rsidRPr="00982948">
        <w:rPr>
          <w:rFonts w:ascii="Times New Roman" w:hAnsi="Times New Roman" w:cs="Times New Roman"/>
          <w:color w:val="auto"/>
        </w:rPr>
        <w:t>impactful projects</w:t>
      </w:r>
      <w:r w:rsidR="00F17846" w:rsidRPr="00982948">
        <w:rPr>
          <w:rFonts w:ascii="Times New Roman" w:hAnsi="Times New Roman" w:cs="Times New Roman"/>
          <w:color w:val="auto"/>
        </w:rPr>
        <w:t xml:space="preserve"> that consider professionalism and </w:t>
      </w:r>
      <w:r w:rsidR="00A140C9">
        <w:rPr>
          <w:rFonts w:ascii="Times New Roman" w:hAnsi="Times New Roman" w:cs="Times New Roman"/>
          <w:color w:val="auto"/>
        </w:rPr>
        <w:t>human computer interaction principals to improve user experience</w:t>
      </w:r>
      <w:r w:rsidR="00371ABC" w:rsidRPr="00982948">
        <w:rPr>
          <w:rFonts w:ascii="Times New Roman" w:hAnsi="Times New Roman" w:cs="Times New Roman"/>
          <w:color w:val="auto"/>
        </w:rPr>
        <w:t>.</w:t>
      </w:r>
      <w:r w:rsidR="00BE7D47" w:rsidRPr="00982948">
        <w:rPr>
          <w:rFonts w:ascii="Times New Roman" w:hAnsi="Times New Roman" w:cs="Times New Roman"/>
          <w:color w:val="auto"/>
        </w:rPr>
        <w:t xml:space="preserve"> </w:t>
      </w:r>
    </w:p>
    <w:p w14:paraId="090960ED" w14:textId="77777777" w:rsidR="00851385" w:rsidRPr="00982948" w:rsidRDefault="00000000" w:rsidP="00851385">
      <w:pPr>
        <w:pStyle w:val="Heading1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1904716257"/>
          <w:placeholder>
            <w:docPart w:val="973B2778478C4553843F2EE84FCDFEAA"/>
          </w:placeholder>
          <w:temporary/>
          <w:showingPlcHdr/>
          <w15:appearance w15:val="hidden"/>
        </w:sdtPr>
        <w:sdtContent>
          <w:r w:rsidR="00851385" w:rsidRPr="00982948">
            <w:rPr>
              <w:rFonts w:ascii="Times New Roman" w:hAnsi="Times New Roman" w:cs="Times New Roman"/>
              <w:color w:val="auto"/>
            </w:rPr>
            <w:t>Skills &amp; Abilities</w:t>
          </w:r>
        </w:sdtContent>
      </w:sdt>
    </w:p>
    <w:p w14:paraId="47D80F08" w14:textId="77777777" w:rsidR="00851385" w:rsidRPr="00982948" w:rsidRDefault="00851385" w:rsidP="00851385">
      <w:pPr>
        <w:pStyle w:val="Line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5575783B" wp14:editId="16924AED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31208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6C582D1" w14:textId="396C5B93" w:rsidR="00851385" w:rsidRPr="00982948" w:rsidRDefault="00851385" w:rsidP="00851385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>Languages:</w:t>
      </w:r>
      <w:r w:rsidR="00F464A5" w:rsidRPr="0098294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82948">
        <w:rPr>
          <w:rFonts w:ascii="Times New Roman" w:hAnsi="Times New Roman" w:cs="Times New Roman"/>
          <w:color w:val="auto"/>
        </w:rPr>
        <w:t>Java,</w:t>
      </w:r>
      <w:r w:rsidR="00CE5883" w:rsidRPr="00982948">
        <w:rPr>
          <w:rFonts w:ascii="Times New Roman" w:hAnsi="Times New Roman" w:cs="Times New Roman"/>
          <w:color w:val="auto"/>
        </w:rPr>
        <w:t xml:space="preserve"> Python,</w:t>
      </w:r>
      <w:r w:rsidR="00EA1678" w:rsidRPr="00982948">
        <w:rPr>
          <w:rFonts w:ascii="Times New Roman" w:hAnsi="Times New Roman" w:cs="Times New Roman"/>
          <w:color w:val="auto"/>
        </w:rPr>
        <w:t xml:space="preserve"> </w:t>
      </w:r>
      <w:r w:rsidRPr="00982948">
        <w:rPr>
          <w:rFonts w:ascii="Times New Roman" w:hAnsi="Times New Roman" w:cs="Times New Roman"/>
          <w:color w:val="auto"/>
        </w:rPr>
        <w:t>JavaScript</w:t>
      </w:r>
      <w:r w:rsidR="00294703" w:rsidRPr="00982948">
        <w:rPr>
          <w:rFonts w:ascii="Times New Roman" w:hAnsi="Times New Roman" w:cs="Times New Roman"/>
          <w:color w:val="auto"/>
        </w:rPr>
        <w:t xml:space="preserve">, </w:t>
      </w:r>
      <w:r w:rsidR="00F464A5" w:rsidRPr="00982948">
        <w:rPr>
          <w:rFonts w:ascii="Times New Roman" w:hAnsi="Times New Roman" w:cs="Times New Roman"/>
          <w:color w:val="auto"/>
        </w:rPr>
        <w:t>TypeScript</w:t>
      </w:r>
    </w:p>
    <w:p w14:paraId="4027AE34" w14:textId="5DC22354" w:rsidR="005B48A3" w:rsidRPr="00982948" w:rsidRDefault="005B48A3" w:rsidP="00851385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 xml:space="preserve">Frontend: </w:t>
      </w:r>
      <w:r w:rsidRPr="00982948">
        <w:rPr>
          <w:rFonts w:ascii="Times New Roman" w:hAnsi="Times New Roman" w:cs="Times New Roman"/>
          <w:color w:val="auto"/>
        </w:rPr>
        <w:t xml:space="preserve">React, Next.js, </w:t>
      </w:r>
      <w:r w:rsidR="00294703" w:rsidRPr="00982948">
        <w:rPr>
          <w:rFonts w:ascii="Times New Roman" w:hAnsi="Times New Roman" w:cs="Times New Roman"/>
          <w:color w:val="auto"/>
        </w:rPr>
        <w:t>HTML 5</w:t>
      </w:r>
      <w:r w:rsidRPr="00982948">
        <w:rPr>
          <w:rFonts w:ascii="Times New Roman" w:hAnsi="Times New Roman" w:cs="Times New Roman"/>
          <w:color w:val="auto"/>
        </w:rPr>
        <w:t>, CSS, Tailwind</w:t>
      </w:r>
    </w:p>
    <w:p w14:paraId="22386EC2" w14:textId="5FC683F6" w:rsidR="00851385" w:rsidRPr="00982948" w:rsidRDefault="005B48A3" w:rsidP="00851385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>Backend</w:t>
      </w:r>
      <w:r w:rsidR="00851385" w:rsidRPr="00982948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982948">
        <w:rPr>
          <w:rFonts w:ascii="Times New Roman" w:hAnsi="Times New Roman" w:cs="Times New Roman"/>
          <w:color w:val="auto"/>
        </w:rPr>
        <w:t>Node.js, Supabase, Firebase, REST APIs, Prisma ORM</w:t>
      </w:r>
    </w:p>
    <w:p w14:paraId="02BF0C7F" w14:textId="7C86C9BE" w:rsidR="005B48A3" w:rsidRPr="00982948" w:rsidRDefault="005B48A3" w:rsidP="00851385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>Database</w:t>
      </w:r>
      <w:r w:rsidR="00851385" w:rsidRPr="00982948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982948">
        <w:rPr>
          <w:rFonts w:ascii="Times New Roman" w:hAnsi="Times New Roman" w:cs="Times New Roman"/>
          <w:color w:val="auto"/>
        </w:rPr>
        <w:t>MySQL, PostgreSQL</w:t>
      </w:r>
    </w:p>
    <w:p w14:paraId="5E94DCFE" w14:textId="417BC097" w:rsidR="005B48A3" w:rsidRPr="00982948" w:rsidRDefault="005B48A3" w:rsidP="00851385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 xml:space="preserve">Mobile: </w:t>
      </w:r>
      <w:r w:rsidRPr="00982948">
        <w:rPr>
          <w:rFonts w:ascii="Times New Roman" w:hAnsi="Times New Roman" w:cs="Times New Roman"/>
          <w:color w:val="auto"/>
        </w:rPr>
        <w:t>React Native</w:t>
      </w:r>
    </w:p>
    <w:p w14:paraId="0FD531DE" w14:textId="49608D89" w:rsidR="007C2A48" w:rsidRPr="00982948" w:rsidRDefault="005B48A3" w:rsidP="00DC1B52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>DevOps</w:t>
      </w:r>
      <w:r w:rsidR="00851385" w:rsidRPr="00982948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982948">
        <w:rPr>
          <w:rFonts w:ascii="Times New Roman" w:hAnsi="Times New Roman" w:cs="Times New Roman"/>
          <w:color w:val="auto"/>
        </w:rPr>
        <w:t>Git</w:t>
      </w:r>
      <w:r w:rsidR="00851385" w:rsidRPr="00982948">
        <w:rPr>
          <w:rFonts w:ascii="Times New Roman" w:hAnsi="Times New Roman" w:cs="Times New Roman"/>
          <w:color w:val="auto"/>
        </w:rPr>
        <w:t>,</w:t>
      </w:r>
      <w:r w:rsidRPr="00982948">
        <w:rPr>
          <w:rFonts w:ascii="Times New Roman" w:hAnsi="Times New Roman" w:cs="Times New Roman"/>
          <w:color w:val="auto"/>
        </w:rPr>
        <w:t xml:space="preserve"> </w:t>
      </w:r>
      <w:r w:rsidR="00851385" w:rsidRPr="00982948">
        <w:rPr>
          <w:rFonts w:ascii="Times New Roman" w:hAnsi="Times New Roman" w:cs="Times New Roman"/>
          <w:color w:val="auto"/>
        </w:rPr>
        <w:t>GitHub</w:t>
      </w:r>
      <w:r w:rsidR="00003EAF" w:rsidRPr="00982948">
        <w:rPr>
          <w:rFonts w:ascii="Times New Roman" w:hAnsi="Times New Roman" w:cs="Times New Roman"/>
          <w:color w:val="auto"/>
        </w:rPr>
        <w:t>,</w:t>
      </w:r>
      <w:r w:rsidR="007C2A48" w:rsidRPr="00982948">
        <w:rPr>
          <w:rFonts w:ascii="Times New Roman" w:hAnsi="Times New Roman" w:cs="Times New Roman"/>
          <w:color w:val="auto"/>
        </w:rPr>
        <w:t xml:space="preserve"> Docker</w:t>
      </w:r>
      <w:r w:rsidRPr="00982948">
        <w:rPr>
          <w:rFonts w:ascii="Times New Roman" w:hAnsi="Times New Roman" w:cs="Times New Roman"/>
          <w:color w:val="auto"/>
        </w:rPr>
        <w:t>, Agile</w:t>
      </w:r>
    </w:p>
    <w:p w14:paraId="1A0FE736" w14:textId="77777777" w:rsidR="00D10A96" w:rsidRPr="00982948" w:rsidRDefault="00000000" w:rsidP="00DC1B52">
      <w:pPr>
        <w:pStyle w:val="Heading1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69094262"/>
          <w:placeholder>
            <w:docPart w:val="B8F42EA8D2664DF7AFCEB33CC24BE5BD"/>
          </w:placeholder>
          <w:temporary/>
          <w:showingPlcHdr/>
          <w15:appearance w15:val="hidden"/>
        </w:sdtPr>
        <w:sdtContent>
          <w:r w:rsidR="00D10A96" w:rsidRPr="00982948">
            <w:rPr>
              <w:rFonts w:ascii="Times New Roman" w:hAnsi="Times New Roman" w:cs="Times New Roman"/>
              <w:color w:val="auto"/>
            </w:rPr>
            <w:t>Experience</w:t>
          </w:r>
        </w:sdtContent>
      </w:sdt>
    </w:p>
    <w:p w14:paraId="6F25B68A" w14:textId="77777777" w:rsidR="00D10A96" w:rsidRPr="00982948" w:rsidRDefault="00D10A96" w:rsidP="00D10A96">
      <w:pPr>
        <w:pStyle w:val="Line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5FBE3974" wp14:editId="1FAF036A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3467EE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219DA6AF" w14:textId="3538C9D8" w:rsidR="006723CB" w:rsidRPr="00982948" w:rsidRDefault="00222C2F" w:rsidP="00222C2F">
      <w:pPr>
        <w:tabs>
          <w:tab w:val="left" w:pos="270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202</w:t>
      </w:r>
      <w:r w:rsidR="006723CB" w:rsidRPr="00982948">
        <w:rPr>
          <w:rFonts w:ascii="Times New Roman" w:hAnsi="Times New Roman" w:cs="Times New Roman"/>
          <w:color w:val="auto"/>
        </w:rPr>
        <w:t>5-PRESENT</w:t>
      </w:r>
      <w:r w:rsidRPr="00982948">
        <w:rPr>
          <w:rFonts w:ascii="Times New Roman" w:hAnsi="Times New Roman" w:cs="Times New Roman"/>
          <w:color w:val="auto"/>
        </w:rPr>
        <w:tab/>
      </w:r>
      <w:r w:rsidR="006723CB" w:rsidRPr="00982948">
        <w:rPr>
          <w:rFonts w:ascii="Times New Roman" w:hAnsi="Times New Roman" w:cs="Times New Roman"/>
          <w:b/>
          <w:bCs/>
          <w:color w:val="auto"/>
        </w:rPr>
        <w:t xml:space="preserve">Independent Full Stack Developer </w:t>
      </w:r>
      <w:r w:rsidR="00ED4DAB" w:rsidRPr="00982948">
        <w:rPr>
          <w:rFonts w:ascii="Times New Roman" w:hAnsi="Times New Roman" w:cs="Times New Roman"/>
          <w:b/>
          <w:bCs/>
          <w:color w:val="auto"/>
        </w:rPr>
        <w:t>(Contract-Based)</w:t>
      </w:r>
      <w:r w:rsidR="000F7BD9">
        <w:rPr>
          <w:rFonts w:ascii="Times New Roman" w:hAnsi="Times New Roman" w:cs="Times New Roman"/>
          <w:b/>
          <w:bCs/>
          <w:color w:val="auto"/>
        </w:rPr>
        <w:t xml:space="preserve"> |</w:t>
      </w:r>
      <w:r w:rsidR="00F02AA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F7BD9" w:rsidRPr="000F7BD9">
        <w:rPr>
          <w:rFonts w:ascii="Times New Roman" w:hAnsi="Times New Roman" w:cs="Times New Roman"/>
          <w:color w:val="auto"/>
        </w:rPr>
        <w:t>Nairobi, Kenya</w:t>
      </w:r>
    </w:p>
    <w:p w14:paraId="6AB9602C" w14:textId="3AB5E476" w:rsidR="000C2CBB" w:rsidRPr="003C7E36" w:rsidRDefault="006723CB" w:rsidP="000C2CBB">
      <w:pPr>
        <w:tabs>
          <w:tab w:val="left" w:pos="2700"/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82948">
        <w:rPr>
          <w:rFonts w:ascii="Times New Roman" w:hAnsi="Times New Roman" w:cs="Times New Roman"/>
          <w:b/>
          <w:bCs/>
          <w:color w:val="auto"/>
        </w:rPr>
        <w:tab/>
      </w:r>
      <w:r w:rsidR="00275D34" w:rsidRPr="00982948">
        <w:rPr>
          <w:rFonts w:ascii="Times New Roman" w:hAnsi="Times New Roman" w:cs="Times New Roman"/>
          <w:b/>
          <w:bCs/>
          <w:color w:val="auto"/>
        </w:rPr>
        <w:tab/>
      </w:r>
      <w:proofErr w:type="spellStart"/>
      <w:r w:rsidR="000C2CBB" w:rsidRPr="00982948">
        <w:rPr>
          <w:rFonts w:ascii="Times New Roman" w:hAnsi="Times New Roman" w:cs="Times New Roman"/>
          <w:b/>
          <w:bCs/>
          <w:i/>
          <w:iCs/>
          <w:color w:val="auto"/>
        </w:rPr>
        <w:t>TrustLoop</w:t>
      </w:r>
      <w:proofErr w:type="spellEnd"/>
      <w:r w:rsidR="000C2CBB" w:rsidRPr="00982948">
        <w:rPr>
          <w:rFonts w:ascii="Times New Roman" w:hAnsi="Times New Roman" w:cs="Times New Roman"/>
          <w:b/>
          <w:bCs/>
          <w:i/>
          <w:iCs/>
          <w:color w:val="auto"/>
        </w:rPr>
        <w:t xml:space="preserve"> -Fintech Mobile Application</w:t>
      </w:r>
      <w:r w:rsidR="003C7E36">
        <w:rPr>
          <w:rFonts w:ascii="Times New Roman" w:hAnsi="Times New Roman" w:cs="Times New Roman"/>
          <w:b/>
          <w:bCs/>
          <w:i/>
          <w:iCs/>
          <w:color w:val="auto"/>
        </w:rPr>
        <w:t xml:space="preserve"> | </w:t>
      </w:r>
      <w:r w:rsidR="003C7E36">
        <w:rPr>
          <w:rFonts w:ascii="Times New Roman" w:hAnsi="Times New Roman" w:cs="Times New Roman"/>
          <w:color w:val="auto"/>
        </w:rPr>
        <w:t>Nov 2025 – Feb 2026</w:t>
      </w:r>
    </w:p>
    <w:p w14:paraId="64AB5BDD" w14:textId="77777777" w:rsidR="000C2CBB" w:rsidRPr="00982948" w:rsidRDefault="000C2CBB" w:rsidP="000C2CBB">
      <w:pPr>
        <w:pStyle w:val="ListParagraph"/>
        <w:numPr>
          <w:ilvl w:val="0"/>
          <w:numId w:val="16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Worked with a team of five peer developers to come up with a fintech application using React Native and Supabase.</w:t>
      </w:r>
    </w:p>
    <w:p w14:paraId="33581F8D" w14:textId="2E6CF5DA" w:rsidR="000C2CBB" w:rsidRDefault="000C2CBB" w:rsidP="000C2CBB">
      <w:pPr>
        <w:pStyle w:val="ListParagraph"/>
        <w:numPr>
          <w:ilvl w:val="0"/>
          <w:numId w:val="16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Architected the accounting subsystem</w:t>
      </w:r>
      <w:r w:rsidR="00990903">
        <w:rPr>
          <w:rFonts w:ascii="Times New Roman" w:hAnsi="Times New Roman" w:cs="Times New Roman"/>
          <w:color w:val="auto"/>
        </w:rPr>
        <w:t>’s backend</w:t>
      </w:r>
      <w:r w:rsidRPr="00982948">
        <w:rPr>
          <w:rFonts w:ascii="Times New Roman" w:hAnsi="Times New Roman" w:cs="Times New Roman"/>
          <w:color w:val="auto"/>
        </w:rPr>
        <w:t xml:space="preserve"> for the application</w:t>
      </w:r>
      <w:r w:rsidR="00205CCA">
        <w:rPr>
          <w:rFonts w:ascii="Times New Roman" w:hAnsi="Times New Roman" w:cs="Times New Roman"/>
          <w:color w:val="auto"/>
        </w:rPr>
        <w:t xml:space="preserve"> that guaranteed 100% ledger accuracy</w:t>
      </w:r>
      <w:r>
        <w:rPr>
          <w:rFonts w:ascii="Times New Roman" w:hAnsi="Times New Roman" w:cs="Times New Roman"/>
          <w:color w:val="auto"/>
        </w:rPr>
        <w:t>.</w:t>
      </w:r>
    </w:p>
    <w:p w14:paraId="222EBC68" w14:textId="636C1F9C" w:rsidR="000C2CBB" w:rsidRPr="000C2CBB" w:rsidRDefault="000C2CBB" w:rsidP="000C2CBB">
      <w:pPr>
        <w:pStyle w:val="ListParagraph"/>
        <w:numPr>
          <w:ilvl w:val="0"/>
          <w:numId w:val="16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0C2CBB">
        <w:rPr>
          <w:rFonts w:ascii="Times New Roman" w:hAnsi="Times New Roman" w:cs="Times New Roman"/>
          <w:color w:val="auto"/>
        </w:rPr>
        <w:t xml:space="preserve">Enforced immutability and ledger consistency (double ledger entry mechanism) to </w:t>
      </w:r>
      <w:r w:rsidR="00205CCA">
        <w:rPr>
          <w:rFonts w:ascii="Times New Roman" w:hAnsi="Times New Roman" w:cs="Times New Roman"/>
          <w:color w:val="auto"/>
        </w:rPr>
        <w:t>ensure</w:t>
      </w:r>
      <w:r w:rsidRPr="000C2CBB">
        <w:rPr>
          <w:rFonts w:ascii="Times New Roman" w:hAnsi="Times New Roman" w:cs="Times New Roman"/>
          <w:color w:val="auto"/>
        </w:rPr>
        <w:t xml:space="preserve"> financial integrity and traceability for</w:t>
      </w:r>
      <w:r w:rsidR="00DA1AC0">
        <w:rPr>
          <w:rFonts w:ascii="Times New Roman" w:hAnsi="Times New Roman" w:cs="Times New Roman"/>
          <w:color w:val="auto"/>
        </w:rPr>
        <w:t xml:space="preserve"> the platform’s financial </w:t>
      </w:r>
      <w:r w:rsidRPr="000C2CBB">
        <w:rPr>
          <w:rFonts w:ascii="Times New Roman" w:hAnsi="Times New Roman" w:cs="Times New Roman"/>
          <w:color w:val="auto"/>
        </w:rPr>
        <w:t>transactions</w:t>
      </w:r>
      <w:r>
        <w:rPr>
          <w:rFonts w:ascii="Times New Roman" w:hAnsi="Times New Roman" w:cs="Times New Roman"/>
          <w:color w:val="auto"/>
        </w:rPr>
        <w:t>.</w:t>
      </w:r>
    </w:p>
    <w:p w14:paraId="46E47855" w14:textId="5F0244A4" w:rsidR="006723CB" w:rsidRPr="003C7E36" w:rsidRDefault="000C2CBB" w:rsidP="000C2CBB">
      <w:pPr>
        <w:tabs>
          <w:tab w:val="left" w:pos="2700"/>
          <w:tab w:val="left" w:pos="3060"/>
        </w:tabs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proofErr w:type="spellStart"/>
      <w:r w:rsidR="006723CB" w:rsidRPr="00982948">
        <w:rPr>
          <w:rFonts w:ascii="Times New Roman" w:hAnsi="Times New Roman" w:cs="Times New Roman"/>
          <w:b/>
          <w:bCs/>
          <w:i/>
          <w:iCs/>
          <w:color w:val="auto"/>
        </w:rPr>
        <w:t>Armour</w:t>
      </w:r>
      <w:proofErr w:type="spellEnd"/>
      <w:r w:rsidR="006723CB" w:rsidRPr="00982948">
        <w:rPr>
          <w:rFonts w:ascii="Times New Roman" w:hAnsi="Times New Roman" w:cs="Times New Roman"/>
          <w:b/>
          <w:bCs/>
          <w:i/>
          <w:iCs/>
          <w:color w:val="auto"/>
        </w:rPr>
        <w:t xml:space="preserve"> Orphanage ERP</w:t>
      </w:r>
      <w:r w:rsidR="003C7E36">
        <w:rPr>
          <w:rFonts w:ascii="Times New Roman" w:hAnsi="Times New Roman" w:cs="Times New Roman"/>
          <w:b/>
          <w:bCs/>
          <w:i/>
          <w:iCs/>
          <w:color w:val="auto"/>
        </w:rPr>
        <w:t xml:space="preserve"> |</w:t>
      </w:r>
      <w:r w:rsidR="003C7E36">
        <w:rPr>
          <w:rFonts w:ascii="Times New Roman" w:hAnsi="Times New Roman" w:cs="Times New Roman"/>
          <w:color w:val="auto"/>
        </w:rPr>
        <w:t xml:space="preserve"> Aug 2025 – Oct 2025</w:t>
      </w:r>
    </w:p>
    <w:p w14:paraId="3EC48490" w14:textId="6C71A64B" w:rsidR="00982948" w:rsidRPr="00982948" w:rsidRDefault="00982948" w:rsidP="00275D34">
      <w:pPr>
        <w:pStyle w:val="ListParagraph"/>
        <w:numPr>
          <w:ilvl w:val="0"/>
          <w:numId w:val="15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Led a peer development team of four in building a comprehensive orphanage management system. </w:t>
      </w:r>
    </w:p>
    <w:p w14:paraId="0202E543" w14:textId="259EACB0" w:rsidR="00C250EC" w:rsidRPr="00982948" w:rsidRDefault="00C250EC" w:rsidP="00275D34">
      <w:pPr>
        <w:pStyle w:val="ListParagraph"/>
        <w:numPr>
          <w:ilvl w:val="0"/>
          <w:numId w:val="15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D</w:t>
      </w:r>
      <w:r w:rsidR="00B55B8C" w:rsidRPr="00982948">
        <w:rPr>
          <w:rFonts w:ascii="Times New Roman" w:hAnsi="Times New Roman" w:cs="Times New Roman"/>
          <w:color w:val="auto"/>
        </w:rPr>
        <w:t>esigned a normalized backend using Prisma</w:t>
      </w:r>
      <w:r w:rsidR="00DA1AC0">
        <w:rPr>
          <w:rFonts w:ascii="Times New Roman" w:hAnsi="Times New Roman" w:cs="Times New Roman"/>
          <w:color w:val="auto"/>
        </w:rPr>
        <w:t xml:space="preserve"> ORM</w:t>
      </w:r>
      <w:r w:rsidR="00B55B8C" w:rsidRPr="00982948">
        <w:rPr>
          <w:rFonts w:ascii="Times New Roman" w:hAnsi="Times New Roman" w:cs="Times New Roman"/>
          <w:color w:val="auto"/>
        </w:rPr>
        <w:t xml:space="preserve"> with MySQL. </w:t>
      </w:r>
    </w:p>
    <w:p w14:paraId="334442E1" w14:textId="3BFC6A82" w:rsidR="0089087A" w:rsidRPr="000C2CBB" w:rsidRDefault="00C250EC" w:rsidP="000C2CBB">
      <w:pPr>
        <w:pStyle w:val="ListParagraph"/>
        <w:numPr>
          <w:ilvl w:val="0"/>
          <w:numId w:val="15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A</w:t>
      </w:r>
      <w:r w:rsidR="00B55B8C" w:rsidRPr="00982948">
        <w:rPr>
          <w:rFonts w:ascii="Times New Roman" w:hAnsi="Times New Roman" w:cs="Times New Roman"/>
          <w:color w:val="auto"/>
        </w:rPr>
        <w:t xml:space="preserve">utomated </w:t>
      </w:r>
      <w:r w:rsidRPr="00982948">
        <w:rPr>
          <w:rFonts w:ascii="Times New Roman" w:hAnsi="Times New Roman" w:cs="Times New Roman"/>
          <w:color w:val="auto"/>
        </w:rPr>
        <w:t>adoption process and implemented a follow up mechanism for each adoption made</w:t>
      </w:r>
      <w:r w:rsidR="004247FD">
        <w:rPr>
          <w:rFonts w:ascii="Times New Roman" w:hAnsi="Times New Roman" w:cs="Times New Roman"/>
          <w:color w:val="auto"/>
        </w:rPr>
        <w:t xml:space="preserve"> this reduced the time taken to successfully complete an adoption process by 50%.</w:t>
      </w:r>
      <w:r w:rsidR="00B55B8C" w:rsidRPr="00982948">
        <w:rPr>
          <w:rFonts w:ascii="Times New Roman" w:hAnsi="Times New Roman" w:cs="Times New Roman"/>
          <w:color w:val="auto"/>
        </w:rPr>
        <w:t xml:space="preserve"> </w:t>
      </w:r>
    </w:p>
    <w:p w14:paraId="28114C35" w14:textId="525D7E2D" w:rsidR="00AB6BCE" w:rsidRPr="003C7E36" w:rsidRDefault="00AB6BCE" w:rsidP="00275D34">
      <w:pPr>
        <w:tabs>
          <w:tab w:val="left" w:pos="2700"/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ab/>
      </w:r>
      <w:r w:rsidR="00275D34" w:rsidRPr="00982948">
        <w:rPr>
          <w:rFonts w:ascii="Times New Roman" w:hAnsi="Times New Roman" w:cs="Times New Roman"/>
          <w:color w:val="auto"/>
        </w:rPr>
        <w:tab/>
      </w:r>
      <w:r w:rsidR="006723CB" w:rsidRPr="00982948">
        <w:rPr>
          <w:rFonts w:ascii="Times New Roman" w:hAnsi="Times New Roman" w:cs="Times New Roman"/>
          <w:b/>
          <w:bCs/>
          <w:i/>
          <w:iCs/>
          <w:color w:val="auto"/>
        </w:rPr>
        <w:t>Kenyan Lutheran Services Website</w:t>
      </w:r>
      <w:r w:rsidR="003C7E36">
        <w:rPr>
          <w:rFonts w:ascii="Times New Roman" w:hAnsi="Times New Roman" w:cs="Times New Roman"/>
          <w:b/>
          <w:bCs/>
          <w:i/>
          <w:iCs/>
          <w:color w:val="auto"/>
        </w:rPr>
        <w:t xml:space="preserve"> |</w:t>
      </w:r>
      <w:r w:rsidR="003C7E36">
        <w:rPr>
          <w:rFonts w:ascii="Times New Roman" w:hAnsi="Times New Roman" w:cs="Times New Roman"/>
          <w:color w:val="auto"/>
        </w:rPr>
        <w:t xml:space="preserve"> May 2025 -July 2025</w:t>
      </w:r>
    </w:p>
    <w:p w14:paraId="13438C14" w14:textId="4A41C614" w:rsidR="00622D2D" w:rsidRPr="00982948" w:rsidRDefault="00BF592C" w:rsidP="00275D34">
      <w:pPr>
        <w:pStyle w:val="ListParagraph"/>
        <w:numPr>
          <w:ilvl w:val="0"/>
          <w:numId w:val="17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T</w:t>
      </w:r>
      <w:r w:rsidR="0089087A" w:rsidRPr="00982948">
        <w:rPr>
          <w:rFonts w:ascii="Times New Roman" w:hAnsi="Times New Roman" w:cs="Times New Roman"/>
          <w:color w:val="auto"/>
        </w:rPr>
        <w:t>eam</w:t>
      </w:r>
      <w:r w:rsidRPr="00982948">
        <w:rPr>
          <w:rFonts w:ascii="Times New Roman" w:hAnsi="Times New Roman" w:cs="Times New Roman"/>
          <w:color w:val="auto"/>
        </w:rPr>
        <w:t>ed</w:t>
      </w:r>
      <w:r w:rsidR="0089087A" w:rsidRPr="00982948">
        <w:rPr>
          <w:rFonts w:ascii="Times New Roman" w:hAnsi="Times New Roman" w:cs="Times New Roman"/>
          <w:color w:val="auto"/>
        </w:rPr>
        <w:t xml:space="preserve"> </w:t>
      </w:r>
      <w:r w:rsidRPr="00982948">
        <w:rPr>
          <w:rFonts w:ascii="Times New Roman" w:hAnsi="Times New Roman" w:cs="Times New Roman"/>
          <w:color w:val="auto"/>
        </w:rPr>
        <w:t xml:space="preserve">up with </w:t>
      </w:r>
      <w:r w:rsidR="008F0041" w:rsidRPr="00982948">
        <w:rPr>
          <w:rFonts w:ascii="Times New Roman" w:hAnsi="Times New Roman" w:cs="Times New Roman"/>
          <w:color w:val="auto"/>
        </w:rPr>
        <w:t>a peer developer</w:t>
      </w:r>
      <w:r w:rsidR="0089087A" w:rsidRPr="00982948">
        <w:rPr>
          <w:rFonts w:ascii="Times New Roman" w:hAnsi="Times New Roman" w:cs="Times New Roman"/>
          <w:color w:val="auto"/>
        </w:rPr>
        <w:t xml:space="preserve"> t</w:t>
      </w:r>
      <w:r w:rsidRPr="00982948">
        <w:rPr>
          <w:rFonts w:ascii="Times New Roman" w:hAnsi="Times New Roman" w:cs="Times New Roman"/>
          <w:color w:val="auto"/>
        </w:rPr>
        <w:t>o transform</w:t>
      </w:r>
      <w:r w:rsidR="0089087A" w:rsidRPr="00982948">
        <w:rPr>
          <w:rFonts w:ascii="Times New Roman" w:hAnsi="Times New Roman" w:cs="Times New Roman"/>
          <w:color w:val="auto"/>
        </w:rPr>
        <w:t xml:space="preserve"> an existing word press site </w:t>
      </w:r>
      <w:r w:rsidRPr="00982948">
        <w:rPr>
          <w:rFonts w:ascii="Times New Roman" w:hAnsi="Times New Roman" w:cs="Times New Roman"/>
          <w:color w:val="auto"/>
        </w:rPr>
        <w:t>in</w:t>
      </w:r>
      <w:r w:rsidR="0089087A" w:rsidRPr="00982948">
        <w:rPr>
          <w:rFonts w:ascii="Times New Roman" w:hAnsi="Times New Roman" w:cs="Times New Roman"/>
          <w:color w:val="auto"/>
        </w:rPr>
        <w:t xml:space="preserve">to a tailored Next.js site. </w:t>
      </w:r>
    </w:p>
    <w:p w14:paraId="378E169C" w14:textId="639FCD46" w:rsidR="00622D2D" w:rsidRPr="00982948" w:rsidRDefault="0089087A" w:rsidP="00275D34">
      <w:pPr>
        <w:pStyle w:val="ListParagraph"/>
        <w:numPr>
          <w:ilvl w:val="0"/>
          <w:numId w:val="17"/>
        </w:numPr>
        <w:tabs>
          <w:tab w:val="left" w:pos="3060"/>
        </w:tabs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Implemented Clerk </w:t>
      </w:r>
      <w:r w:rsidR="008F0041" w:rsidRPr="00982948">
        <w:rPr>
          <w:rFonts w:ascii="Times New Roman" w:hAnsi="Times New Roman" w:cs="Times New Roman"/>
          <w:color w:val="auto"/>
        </w:rPr>
        <w:t>as an</w:t>
      </w:r>
      <w:r w:rsidRPr="00982948">
        <w:rPr>
          <w:rFonts w:ascii="Times New Roman" w:hAnsi="Times New Roman" w:cs="Times New Roman"/>
          <w:color w:val="auto"/>
        </w:rPr>
        <w:t xml:space="preserve"> authentication</w:t>
      </w:r>
      <w:r w:rsidR="008F0041" w:rsidRPr="00982948">
        <w:rPr>
          <w:rFonts w:ascii="Times New Roman" w:hAnsi="Times New Roman" w:cs="Times New Roman"/>
          <w:color w:val="auto"/>
        </w:rPr>
        <w:t xml:space="preserve"> service for subscribed users</w:t>
      </w:r>
      <w:r w:rsidR="007B1625">
        <w:rPr>
          <w:rFonts w:ascii="Times New Roman" w:hAnsi="Times New Roman" w:cs="Times New Roman"/>
          <w:color w:val="auto"/>
        </w:rPr>
        <w:t xml:space="preserve"> and contributed toward developing the admin dashboard</w:t>
      </w:r>
      <w:r w:rsidR="00924FB3">
        <w:rPr>
          <w:rFonts w:ascii="Times New Roman" w:hAnsi="Times New Roman" w:cs="Times New Roman"/>
          <w:color w:val="auto"/>
        </w:rPr>
        <w:t xml:space="preserve"> to </w:t>
      </w:r>
      <w:r w:rsidR="00924FB3">
        <w:rPr>
          <w:rFonts w:ascii="Times New Roman" w:hAnsi="Times New Roman" w:cs="Times New Roman"/>
          <w:color w:val="auto"/>
        </w:rPr>
        <w:lastRenderedPageBreak/>
        <w:t>manage user articles. This</w:t>
      </w:r>
      <w:r w:rsidR="004247FD">
        <w:rPr>
          <w:rFonts w:ascii="Times New Roman" w:hAnsi="Times New Roman" w:cs="Times New Roman"/>
          <w:color w:val="auto"/>
        </w:rPr>
        <w:t xml:space="preserve"> streamlin</w:t>
      </w:r>
      <w:r w:rsidR="00924FB3">
        <w:rPr>
          <w:rFonts w:ascii="Times New Roman" w:hAnsi="Times New Roman" w:cs="Times New Roman"/>
          <w:color w:val="auto"/>
        </w:rPr>
        <w:t>ed</w:t>
      </w:r>
      <w:r w:rsidR="004247FD">
        <w:rPr>
          <w:rFonts w:ascii="Times New Roman" w:hAnsi="Times New Roman" w:cs="Times New Roman"/>
          <w:color w:val="auto"/>
        </w:rPr>
        <w:t xml:space="preserve"> article review by reducing time taken to review and approve an article by 60%</w:t>
      </w:r>
      <w:r w:rsidRPr="00982948">
        <w:rPr>
          <w:rFonts w:ascii="Times New Roman" w:hAnsi="Times New Roman" w:cs="Times New Roman"/>
          <w:color w:val="auto"/>
        </w:rPr>
        <w:t>.</w:t>
      </w:r>
    </w:p>
    <w:p w14:paraId="4CAA293C" w14:textId="77777777" w:rsidR="007B331E" w:rsidRPr="00982948" w:rsidRDefault="007B331E" w:rsidP="001E43D9">
      <w:pPr>
        <w:tabs>
          <w:tab w:val="left" w:pos="2700"/>
        </w:tabs>
        <w:rPr>
          <w:rFonts w:ascii="Times New Roman" w:hAnsi="Times New Roman" w:cs="Times New Roman"/>
          <w:color w:val="auto"/>
        </w:rPr>
      </w:pPr>
    </w:p>
    <w:p w14:paraId="709DCF6B" w14:textId="32644B51" w:rsidR="001E43D9" w:rsidRPr="00982948" w:rsidRDefault="001E43D9" w:rsidP="001E43D9">
      <w:pPr>
        <w:tabs>
          <w:tab w:val="left" w:pos="2700"/>
        </w:tabs>
        <w:rPr>
          <w:rFonts w:ascii="Times New Roman" w:hAnsi="Times New Roman" w:cs="Times New Roman"/>
          <w:b/>
          <w:bCs/>
          <w:color w:val="auto"/>
        </w:rPr>
      </w:pPr>
      <w:r w:rsidRPr="00982948">
        <w:rPr>
          <w:rFonts w:ascii="Times New Roman" w:hAnsi="Times New Roman" w:cs="Times New Roman"/>
          <w:color w:val="auto"/>
        </w:rPr>
        <w:t>2025</w:t>
      </w:r>
      <w:r w:rsidRPr="00982948">
        <w:rPr>
          <w:rFonts w:ascii="Times New Roman" w:hAnsi="Times New Roman" w:cs="Times New Roman"/>
          <w:color w:val="auto"/>
        </w:rPr>
        <w:tab/>
      </w:r>
      <w:r w:rsidRPr="00982948">
        <w:rPr>
          <w:rFonts w:ascii="Times New Roman" w:hAnsi="Times New Roman" w:cs="Times New Roman"/>
          <w:b/>
          <w:bCs/>
          <w:color w:val="auto"/>
        </w:rPr>
        <w:t>Tutor</w:t>
      </w:r>
    </w:p>
    <w:p w14:paraId="712B2AEA" w14:textId="77777777" w:rsidR="001E43D9" w:rsidRPr="00982948" w:rsidRDefault="001E43D9" w:rsidP="001E43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Tutor for I-Tech Solutions College, Kimilili from January 2025 to February 2025. </w:t>
      </w:r>
    </w:p>
    <w:p w14:paraId="201A3458" w14:textId="77777777" w:rsidR="001E43D9" w:rsidRPr="00982948" w:rsidRDefault="001E43D9" w:rsidP="001E43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Taught first-time learners to build their confidence and foundational skills in programming.</w:t>
      </w:r>
    </w:p>
    <w:p w14:paraId="5452B9B8" w14:textId="77777777" w:rsidR="001B7D33" w:rsidRPr="00982948" w:rsidRDefault="001B7D33" w:rsidP="001B7D33">
      <w:pPr>
        <w:tabs>
          <w:tab w:val="left" w:pos="2700"/>
        </w:tabs>
        <w:rPr>
          <w:rFonts w:ascii="Times New Roman" w:hAnsi="Times New Roman" w:cs="Times New Roman"/>
          <w:b/>
          <w:bCs/>
          <w:color w:val="auto"/>
        </w:rPr>
      </w:pPr>
      <w:r w:rsidRPr="00982948">
        <w:rPr>
          <w:rFonts w:ascii="Times New Roman" w:hAnsi="Times New Roman" w:cs="Times New Roman"/>
          <w:color w:val="auto"/>
        </w:rPr>
        <w:t>2024</w:t>
      </w:r>
      <w:r w:rsidRPr="00982948">
        <w:rPr>
          <w:rFonts w:ascii="Times New Roman" w:hAnsi="Times New Roman" w:cs="Times New Roman"/>
          <w:color w:val="auto"/>
        </w:rPr>
        <w:tab/>
      </w:r>
      <w:r w:rsidRPr="00982948">
        <w:rPr>
          <w:rFonts w:ascii="Times New Roman" w:hAnsi="Times New Roman" w:cs="Times New Roman"/>
          <w:b/>
          <w:bCs/>
          <w:color w:val="auto"/>
        </w:rPr>
        <w:t>Intern -Web Developer (Attachment Program)</w:t>
      </w:r>
    </w:p>
    <w:p w14:paraId="04AB9FD0" w14:textId="77777777" w:rsidR="001B7D33" w:rsidRPr="00982948" w:rsidRDefault="001B7D33" w:rsidP="001B7D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Attached at Bungoma County Ministry of Finance and Economic Planning office from May 2024 to July 2024.</w:t>
      </w:r>
    </w:p>
    <w:p w14:paraId="471EAB7B" w14:textId="77777777" w:rsidR="001B7D33" w:rsidRPr="00982948" w:rsidRDefault="001B7D33" w:rsidP="001B7D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Developed a web-based file management system that facilitated document sharing, online storage and controlled access in the revenue department. </w:t>
      </w:r>
    </w:p>
    <w:p w14:paraId="3FE542E7" w14:textId="77777777" w:rsidR="006723CB" w:rsidRPr="00982948" w:rsidRDefault="006723CB" w:rsidP="006723CB">
      <w:pPr>
        <w:pStyle w:val="Heading2"/>
        <w:tabs>
          <w:tab w:val="clear" w:pos="2794"/>
          <w:tab w:val="left" w:pos="2700"/>
        </w:tabs>
        <w:rPr>
          <w:rFonts w:ascii="Times New Roman" w:hAnsi="Times New Roman" w:cs="Times New Roman"/>
          <w:color w:val="auto"/>
        </w:rPr>
      </w:pPr>
      <w:r w:rsidRPr="00982948">
        <w:rPr>
          <w:rStyle w:val="NotBold"/>
          <w:rFonts w:ascii="Times New Roman" w:hAnsi="Times New Roman" w:cs="Times New Roman"/>
          <w:color w:val="auto"/>
        </w:rPr>
        <w:t>2023-2024</w:t>
      </w:r>
      <w:r w:rsidRPr="00982948">
        <w:rPr>
          <w:rFonts w:ascii="Times New Roman" w:hAnsi="Times New Roman" w:cs="Times New Roman"/>
          <w:color w:val="auto"/>
        </w:rPr>
        <w:tab/>
        <w:t>Assistant Teacher</w:t>
      </w:r>
    </w:p>
    <w:p w14:paraId="0AD16B28" w14:textId="51EF18DB" w:rsidR="00A6152D" w:rsidRPr="00982948" w:rsidRDefault="006723CB" w:rsidP="00A615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Volunteered to teach programming concepts and practical coding using Visual Basic to </w:t>
      </w:r>
      <w:r w:rsidR="009A1CCE" w:rsidRPr="00982948">
        <w:rPr>
          <w:rFonts w:ascii="Times New Roman" w:hAnsi="Times New Roman" w:cs="Times New Roman"/>
          <w:color w:val="auto"/>
        </w:rPr>
        <w:t xml:space="preserve">St. Josephs’ </w:t>
      </w:r>
      <w:r w:rsidR="00A6152D" w:rsidRPr="00982948">
        <w:rPr>
          <w:rFonts w:ascii="Times New Roman" w:hAnsi="Times New Roman" w:cs="Times New Roman"/>
          <w:color w:val="auto"/>
        </w:rPr>
        <w:t>high school</w:t>
      </w:r>
      <w:r w:rsidRPr="00982948">
        <w:rPr>
          <w:rFonts w:ascii="Times New Roman" w:hAnsi="Times New Roman" w:cs="Times New Roman"/>
          <w:color w:val="auto"/>
        </w:rPr>
        <w:t xml:space="preserve"> students. </w:t>
      </w:r>
    </w:p>
    <w:p w14:paraId="59446B76" w14:textId="3F686449" w:rsidR="006723CB" w:rsidRPr="00982948" w:rsidRDefault="00A6152D" w:rsidP="00A615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I</w:t>
      </w:r>
      <w:r w:rsidR="006723CB" w:rsidRPr="00982948">
        <w:rPr>
          <w:rFonts w:ascii="Times New Roman" w:hAnsi="Times New Roman" w:cs="Times New Roman"/>
          <w:color w:val="auto"/>
        </w:rPr>
        <w:t>mproved the students’ performance in computer studies.</w:t>
      </w:r>
    </w:p>
    <w:p w14:paraId="6EEBEC4D" w14:textId="77777777" w:rsidR="00D10A96" w:rsidRPr="00982948" w:rsidRDefault="00000000" w:rsidP="00F02E6B">
      <w:pPr>
        <w:pStyle w:val="Heading1"/>
        <w:rPr>
          <w:rFonts w:ascii="Times New Roman" w:hAnsi="Times New Roman" w:cs="Times New Roman"/>
          <w:b/>
          <w:color w:val="auto"/>
          <w:szCs w:val="24"/>
        </w:rPr>
      </w:pPr>
      <w:sdt>
        <w:sdtPr>
          <w:rPr>
            <w:rFonts w:ascii="Times New Roman" w:hAnsi="Times New Roman" w:cs="Times New Roman"/>
            <w:b/>
            <w:color w:val="auto"/>
            <w:szCs w:val="24"/>
          </w:rPr>
          <w:id w:val="728805515"/>
          <w:placeholder>
            <w:docPart w:val="5AA06B9417024CFEABFC1306C0530222"/>
          </w:placeholder>
          <w:temporary/>
          <w:showingPlcHdr/>
          <w15:appearance w15:val="hidden"/>
        </w:sdtPr>
        <w:sdtEndPr>
          <w:rPr>
            <w:b w:val="0"/>
            <w:szCs w:val="28"/>
          </w:rPr>
        </w:sdtEndPr>
        <w:sdtContent>
          <w:r w:rsidR="00D10A96" w:rsidRPr="00982948">
            <w:rPr>
              <w:rFonts w:ascii="Times New Roman" w:hAnsi="Times New Roman" w:cs="Times New Roman"/>
              <w:color w:val="auto"/>
            </w:rPr>
            <w:t>Education</w:t>
          </w:r>
        </w:sdtContent>
      </w:sdt>
    </w:p>
    <w:p w14:paraId="463D179F" w14:textId="30BFFC04" w:rsidR="008013DC" w:rsidRPr="00982948" w:rsidRDefault="00D10A96" w:rsidP="008013DC">
      <w:pPr>
        <w:pStyle w:val="Line"/>
        <w:rPr>
          <w:rStyle w:val="NotBold"/>
          <w:rFonts w:ascii="Times New Roman" w:hAnsi="Times New Roman" w:cs="Times New Roman"/>
          <w:b w:val="0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1822BF0B" wp14:editId="0807D20E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2BB38B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2A64557" w14:textId="0FBA20A9" w:rsidR="008013DC" w:rsidRPr="00982948" w:rsidRDefault="008013DC" w:rsidP="004203D3">
      <w:pPr>
        <w:pStyle w:val="Heading2"/>
        <w:tabs>
          <w:tab w:val="clear" w:pos="2794"/>
        </w:tabs>
        <w:ind w:left="720" w:hanging="720"/>
        <w:rPr>
          <w:rStyle w:val="NotBold"/>
          <w:rFonts w:ascii="Times New Roman" w:hAnsi="Times New Roman" w:cs="Times New Roman"/>
          <w:b/>
          <w:bCs/>
          <w:color w:val="auto"/>
        </w:rPr>
      </w:pPr>
      <w:r w:rsidRPr="00982948">
        <w:rPr>
          <w:rStyle w:val="NotBold"/>
          <w:rFonts w:ascii="Times New Roman" w:hAnsi="Times New Roman" w:cs="Times New Roman"/>
          <w:color w:val="auto"/>
        </w:rPr>
        <w:t>2021-</w:t>
      </w:r>
      <w:r w:rsidR="004F3712" w:rsidRPr="00982948">
        <w:rPr>
          <w:rStyle w:val="NotBold"/>
          <w:rFonts w:ascii="Times New Roman" w:hAnsi="Times New Roman" w:cs="Times New Roman"/>
          <w:color w:val="auto"/>
        </w:rPr>
        <w:t>2025</w:t>
      </w:r>
      <w:r w:rsidRPr="00982948">
        <w:rPr>
          <w:rStyle w:val="NotBold"/>
          <w:rFonts w:ascii="Times New Roman" w:hAnsi="Times New Roman" w:cs="Times New Roman"/>
          <w:color w:val="auto"/>
        </w:rPr>
        <w:tab/>
      </w:r>
      <w:r w:rsidR="006A52D7" w:rsidRPr="00982948">
        <w:rPr>
          <w:rStyle w:val="NotBold"/>
          <w:rFonts w:ascii="Times New Roman" w:hAnsi="Times New Roman" w:cs="Times New Roman"/>
          <w:b/>
          <w:bCs/>
          <w:color w:val="auto"/>
        </w:rPr>
        <w:t>Bachelor of Science in Computer Science</w:t>
      </w:r>
    </w:p>
    <w:p w14:paraId="20B2F8AC" w14:textId="6B2B376F" w:rsidR="006A52D7" w:rsidRPr="00982948" w:rsidRDefault="006A52D7" w:rsidP="006A52D7">
      <w:pPr>
        <w:ind w:left="1440"/>
        <w:rPr>
          <w:rFonts w:ascii="Times New Roman" w:hAnsi="Times New Roman" w:cs="Times New Roman"/>
          <w:color w:val="auto"/>
        </w:rPr>
      </w:pPr>
      <w:r w:rsidRPr="00982948">
        <w:rPr>
          <w:rStyle w:val="NotBold"/>
          <w:rFonts w:ascii="Times New Roman" w:eastAsiaTheme="majorEastAsia" w:hAnsi="Times New Roman" w:cs="Times New Roman"/>
          <w:b w:val="0"/>
          <w:color w:val="auto"/>
          <w:szCs w:val="24"/>
        </w:rPr>
        <w:t xml:space="preserve">Masinde Muliro University of Science and Technology </w:t>
      </w:r>
      <w:r w:rsidR="00B75845" w:rsidRPr="00982948">
        <w:rPr>
          <w:rStyle w:val="NotBold"/>
          <w:rFonts w:ascii="Times New Roman" w:eastAsiaTheme="majorEastAsia" w:hAnsi="Times New Roman" w:cs="Times New Roman"/>
          <w:b w:val="0"/>
          <w:color w:val="auto"/>
          <w:szCs w:val="24"/>
        </w:rPr>
        <w:t>,2025</w:t>
      </w:r>
    </w:p>
    <w:p w14:paraId="7067D8B7" w14:textId="0452FE23" w:rsidR="00D10A96" w:rsidRPr="00982948" w:rsidRDefault="0012114F" w:rsidP="004203D3">
      <w:pPr>
        <w:pStyle w:val="Heading2"/>
        <w:tabs>
          <w:tab w:val="clear" w:pos="2794"/>
        </w:tabs>
        <w:rPr>
          <w:rFonts w:ascii="Times New Roman" w:hAnsi="Times New Roman" w:cs="Times New Roman"/>
          <w:color w:val="auto"/>
        </w:rPr>
      </w:pPr>
      <w:r w:rsidRPr="00982948">
        <w:rPr>
          <w:rStyle w:val="NotBold"/>
          <w:rFonts w:ascii="Times New Roman" w:hAnsi="Times New Roman" w:cs="Times New Roman"/>
          <w:color w:val="auto"/>
        </w:rPr>
        <w:t>2017 -2020</w:t>
      </w:r>
      <w:r w:rsidR="00021847" w:rsidRPr="00982948">
        <w:rPr>
          <w:rStyle w:val="NotBold"/>
          <w:rFonts w:ascii="Times New Roman" w:hAnsi="Times New Roman" w:cs="Times New Roman"/>
          <w:color w:val="auto"/>
        </w:rPr>
        <w:tab/>
      </w:r>
      <w:r w:rsidRPr="00982948">
        <w:rPr>
          <w:rFonts w:ascii="Times New Roman" w:hAnsi="Times New Roman" w:cs="Times New Roman"/>
          <w:color w:val="auto"/>
        </w:rPr>
        <w:t xml:space="preserve">Kenya Certificate </w:t>
      </w:r>
      <w:r w:rsidR="0069746F" w:rsidRPr="00982948">
        <w:rPr>
          <w:rFonts w:ascii="Times New Roman" w:hAnsi="Times New Roman" w:cs="Times New Roman"/>
          <w:color w:val="auto"/>
        </w:rPr>
        <w:t>of</w:t>
      </w:r>
      <w:r w:rsidRPr="00982948">
        <w:rPr>
          <w:rFonts w:ascii="Times New Roman" w:hAnsi="Times New Roman" w:cs="Times New Roman"/>
          <w:color w:val="auto"/>
        </w:rPr>
        <w:t xml:space="preserve"> Secondary Education.</w:t>
      </w:r>
    </w:p>
    <w:p w14:paraId="3562AF7F" w14:textId="7943D7B8" w:rsidR="00D10A96" w:rsidRPr="00982948" w:rsidRDefault="006A52D7" w:rsidP="00AA6B60">
      <w:pPr>
        <w:ind w:left="1440"/>
        <w:rPr>
          <w:rFonts w:ascii="Times New Roman" w:hAnsi="Times New Roman" w:cs="Times New Roman"/>
          <w:color w:val="auto"/>
        </w:rPr>
      </w:pPr>
      <w:proofErr w:type="spellStart"/>
      <w:r w:rsidRPr="00982948">
        <w:rPr>
          <w:rFonts w:ascii="Times New Roman" w:hAnsi="Times New Roman" w:cs="Times New Roman"/>
          <w:color w:val="auto"/>
        </w:rPr>
        <w:t>Chesamisi</w:t>
      </w:r>
      <w:proofErr w:type="spellEnd"/>
      <w:r w:rsidRPr="00982948">
        <w:rPr>
          <w:rFonts w:ascii="Times New Roman" w:hAnsi="Times New Roman" w:cs="Times New Roman"/>
          <w:color w:val="auto"/>
        </w:rPr>
        <w:t xml:space="preserve"> High School,</w:t>
      </w:r>
      <w:r w:rsidR="00EB34A8" w:rsidRPr="00982948">
        <w:rPr>
          <w:rFonts w:ascii="Times New Roman" w:hAnsi="Times New Roman" w:cs="Times New Roman"/>
          <w:color w:val="auto"/>
        </w:rPr>
        <w:t xml:space="preserve"> </w:t>
      </w:r>
      <w:r w:rsidRPr="00982948">
        <w:rPr>
          <w:rFonts w:ascii="Times New Roman" w:hAnsi="Times New Roman" w:cs="Times New Roman"/>
          <w:color w:val="auto"/>
        </w:rPr>
        <w:t>2020</w:t>
      </w:r>
    </w:p>
    <w:p w14:paraId="25F37D38" w14:textId="4EF98589" w:rsidR="00D10A96" w:rsidRPr="00982948" w:rsidRDefault="006723CB" w:rsidP="00DC1B52">
      <w:pPr>
        <w:pStyle w:val="Heading1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project</w:t>
      </w:r>
    </w:p>
    <w:p w14:paraId="09179E45" w14:textId="77777777" w:rsidR="00D10A96" w:rsidRPr="00982948" w:rsidRDefault="00D10A96" w:rsidP="00D10A96">
      <w:pPr>
        <w:pStyle w:val="Line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4327AC5C" wp14:editId="640C26C0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B41FE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304785E" w14:textId="75F83571" w:rsidR="00C250EC" w:rsidRPr="00982948" w:rsidRDefault="00C250EC" w:rsidP="00C250EC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b/>
          <w:bCs/>
          <w:color w:val="auto"/>
        </w:rPr>
        <w:t xml:space="preserve">Machine Learning Powered Desktop Assistant (Windows 10) | </w:t>
      </w:r>
      <w:r w:rsidRPr="00982948">
        <w:rPr>
          <w:rFonts w:ascii="Times New Roman" w:hAnsi="Times New Roman" w:cs="Times New Roman"/>
          <w:color w:val="auto"/>
        </w:rPr>
        <w:t xml:space="preserve">Python, YOLO, OpenCV, OpenAI API, </w:t>
      </w:r>
      <w:proofErr w:type="spellStart"/>
      <w:r w:rsidRPr="00982948">
        <w:rPr>
          <w:rFonts w:ascii="Times New Roman" w:hAnsi="Times New Roman" w:cs="Times New Roman"/>
          <w:color w:val="auto"/>
        </w:rPr>
        <w:t>Roboflow</w:t>
      </w:r>
      <w:proofErr w:type="spellEnd"/>
      <w:r w:rsidRPr="00982948">
        <w:rPr>
          <w:rFonts w:ascii="Times New Roman" w:hAnsi="Times New Roman" w:cs="Times New Roman"/>
          <w:color w:val="auto"/>
        </w:rPr>
        <w:t>, GoogleColab</w:t>
      </w:r>
    </w:p>
    <w:p w14:paraId="162CA7EE" w14:textId="792A6E44" w:rsidR="006723CB" w:rsidRPr="00982948" w:rsidRDefault="00C250EC" w:rsidP="00296A3E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 xml:space="preserve">Acted as team leader in training a YOLO model on Windows 10 GUI screenshots </w:t>
      </w:r>
      <w:r w:rsidR="006E2BDA">
        <w:rPr>
          <w:rFonts w:ascii="Times New Roman" w:hAnsi="Times New Roman" w:cs="Times New Roman"/>
          <w:color w:val="auto"/>
        </w:rPr>
        <w:t>of</w:t>
      </w:r>
      <w:r w:rsidRPr="00982948">
        <w:rPr>
          <w:rFonts w:ascii="Times New Roman" w:hAnsi="Times New Roman" w:cs="Times New Roman"/>
          <w:color w:val="auto"/>
        </w:rPr>
        <w:t xml:space="preserve"> icon</w:t>
      </w:r>
      <w:r w:rsidR="006E2BDA">
        <w:rPr>
          <w:rFonts w:ascii="Times New Roman" w:hAnsi="Times New Roman" w:cs="Times New Roman"/>
          <w:color w:val="auto"/>
        </w:rPr>
        <w:t>s</w:t>
      </w:r>
      <w:r w:rsidRPr="00982948">
        <w:rPr>
          <w:rFonts w:ascii="Times New Roman" w:hAnsi="Times New Roman" w:cs="Times New Roman"/>
          <w:color w:val="auto"/>
        </w:rPr>
        <w:t>, window</w:t>
      </w:r>
      <w:r w:rsidR="006E2BDA">
        <w:rPr>
          <w:rFonts w:ascii="Times New Roman" w:hAnsi="Times New Roman" w:cs="Times New Roman"/>
          <w:color w:val="auto"/>
        </w:rPr>
        <w:t>s</w:t>
      </w:r>
      <w:r w:rsidR="00296A3E">
        <w:rPr>
          <w:rFonts w:ascii="Times New Roman" w:hAnsi="Times New Roman" w:cs="Times New Roman"/>
          <w:color w:val="auto"/>
        </w:rPr>
        <w:t xml:space="preserve"> and</w:t>
      </w:r>
      <w:r w:rsidRPr="00982948">
        <w:rPr>
          <w:rFonts w:ascii="Times New Roman" w:hAnsi="Times New Roman" w:cs="Times New Roman"/>
          <w:color w:val="auto"/>
        </w:rPr>
        <w:t xml:space="preserve"> menu</w:t>
      </w:r>
      <w:r w:rsidR="006E2BDA">
        <w:rPr>
          <w:rFonts w:ascii="Times New Roman" w:hAnsi="Times New Roman" w:cs="Times New Roman"/>
          <w:color w:val="auto"/>
        </w:rPr>
        <w:t>s</w:t>
      </w:r>
      <w:r w:rsidR="00296A3E">
        <w:rPr>
          <w:rFonts w:ascii="Times New Roman" w:hAnsi="Times New Roman" w:cs="Times New Roman"/>
          <w:color w:val="auto"/>
        </w:rPr>
        <w:t>. The model was trained to recognize windows features</w:t>
      </w:r>
      <w:r w:rsidR="00296A3E" w:rsidRPr="00982948">
        <w:rPr>
          <w:rFonts w:ascii="Times New Roman" w:hAnsi="Times New Roman" w:cs="Times New Roman"/>
          <w:color w:val="auto"/>
        </w:rPr>
        <w:t xml:space="preserve"> </w:t>
      </w:r>
      <w:r w:rsidR="00296A3E">
        <w:rPr>
          <w:rFonts w:ascii="Times New Roman" w:hAnsi="Times New Roman" w:cs="Times New Roman"/>
          <w:color w:val="auto"/>
        </w:rPr>
        <w:t xml:space="preserve">and </w:t>
      </w:r>
      <w:r w:rsidRPr="00982948">
        <w:rPr>
          <w:rFonts w:ascii="Times New Roman" w:hAnsi="Times New Roman" w:cs="Times New Roman"/>
          <w:color w:val="auto"/>
        </w:rPr>
        <w:t xml:space="preserve">actively manipulate the user’s desktop using Python </w:t>
      </w:r>
      <w:proofErr w:type="spellStart"/>
      <w:r w:rsidRPr="00982948">
        <w:rPr>
          <w:rFonts w:ascii="Times New Roman" w:hAnsi="Times New Roman" w:cs="Times New Roman"/>
          <w:color w:val="auto"/>
        </w:rPr>
        <w:t>PyAutoGUI</w:t>
      </w:r>
      <w:proofErr w:type="spellEnd"/>
      <w:r w:rsidRPr="00982948">
        <w:rPr>
          <w:rFonts w:ascii="Times New Roman" w:hAnsi="Times New Roman" w:cs="Times New Roman"/>
          <w:color w:val="auto"/>
        </w:rPr>
        <w:t xml:space="preserve"> library </w:t>
      </w:r>
      <w:r w:rsidR="00296A3E">
        <w:rPr>
          <w:rFonts w:ascii="Times New Roman" w:hAnsi="Times New Roman" w:cs="Times New Roman"/>
          <w:color w:val="auto"/>
        </w:rPr>
        <w:t>by</w:t>
      </w:r>
      <w:r w:rsidRPr="00982948">
        <w:rPr>
          <w:rFonts w:ascii="Times New Roman" w:hAnsi="Times New Roman" w:cs="Times New Roman"/>
          <w:color w:val="auto"/>
        </w:rPr>
        <w:t xml:space="preserve"> perform operations such as cursor movement and keyboard input actions.</w:t>
      </w:r>
      <w:r w:rsidR="00A73509">
        <w:rPr>
          <w:rFonts w:ascii="Times New Roman" w:hAnsi="Times New Roman" w:cs="Times New Roman"/>
          <w:color w:val="auto"/>
        </w:rPr>
        <w:t xml:space="preserve"> The model proved to be 50% accurate in recognizing items trained on.</w:t>
      </w:r>
      <w:r w:rsidR="00296A3E" w:rsidRPr="00296A3E">
        <w:rPr>
          <w:rFonts w:ascii="Times New Roman" w:hAnsi="Times New Roman" w:cs="Times New Roman"/>
          <w:color w:val="auto"/>
        </w:rPr>
        <w:t xml:space="preserve"> </w:t>
      </w:r>
      <w:r w:rsidR="00296A3E">
        <w:rPr>
          <w:rFonts w:ascii="Times New Roman" w:hAnsi="Times New Roman" w:cs="Times New Roman"/>
          <w:color w:val="auto"/>
        </w:rPr>
        <w:t xml:space="preserve">I </w:t>
      </w:r>
      <w:r w:rsidR="00296A3E" w:rsidRPr="00982948">
        <w:rPr>
          <w:rFonts w:ascii="Times New Roman" w:hAnsi="Times New Roman" w:cs="Times New Roman"/>
          <w:color w:val="auto"/>
        </w:rPr>
        <w:t>integrated OpenAI API for natural language processing.</w:t>
      </w:r>
    </w:p>
    <w:p w14:paraId="405E1166" w14:textId="5D80182F" w:rsidR="00AA6B60" w:rsidRPr="00982948" w:rsidRDefault="00AA6B60" w:rsidP="00AA6B60">
      <w:pPr>
        <w:pStyle w:val="Heading1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REferences</w:t>
      </w:r>
    </w:p>
    <w:p w14:paraId="73CE5ECD" w14:textId="77777777" w:rsidR="00AA6B60" w:rsidRPr="00982948" w:rsidRDefault="00AA6B60" w:rsidP="00AA6B60">
      <w:pPr>
        <w:pStyle w:val="Line"/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mc:AlternateContent>
          <mc:Choice Requires="wps">
            <w:drawing>
              <wp:inline distT="0" distB="0" distL="0" distR="0" wp14:anchorId="6164A8FD" wp14:editId="6DB3EB4B">
                <wp:extent cx="5943600" cy="0"/>
                <wp:effectExtent l="0" t="0" r="0" b="0"/>
                <wp:docPr id="146760925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43C5F6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28C2D7F" w14:textId="4F17DC20" w:rsidR="008013DC" w:rsidRPr="00982948" w:rsidRDefault="00AA6B60" w:rsidP="00AA6B60">
      <w:pPr>
        <w:rPr>
          <w:rFonts w:ascii="Times New Roman" w:hAnsi="Times New Roman" w:cs="Times New Roman"/>
          <w:color w:val="auto"/>
        </w:rPr>
      </w:pPr>
      <w:r w:rsidRPr="00982948">
        <w:rPr>
          <w:rFonts w:ascii="Times New Roman" w:hAnsi="Times New Roman" w:cs="Times New Roman"/>
          <w:color w:val="auto"/>
        </w:rPr>
        <w:t>References available upon request</w:t>
      </w:r>
      <w:r w:rsidR="008013DC" w:rsidRPr="00982948">
        <w:rPr>
          <w:rFonts w:ascii="Times New Roman" w:hAnsi="Times New Roman" w:cs="Times New Roman"/>
          <w:color w:val="auto"/>
        </w:rPr>
        <w:tab/>
      </w:r>
      <w:r w:rsidR="005418DB" w:rsidRPr="00982948">
        <w:rPr>
          <w:rFonts w:ascii="Times New Roman" w:hAnsi="Times New Roman" w:cs="Times New Roman"/>
          <w:color w:val="auto"/>
        </w:rPr>
        <w:tab/>
      </w:r>
    </w:p>
    <w:sectPr w:rsidR="008013DC" w:rsidRPr="00982948" w:rsidSect="0071488C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4015" w14:textId="77777777" w:rsidR="005B2BB7" w:rsidRDefault="005B2BB7">
      <w:r>
        <w:separator/>
      </w:r>
    </w:p>
  </w:endnote>
  <w:endnote w:type="continuationSeparator" w:id="0">
    <w:p w14:paraId="554ED151" w14:textId="77777777" w:rsidR="005B2BB7" w:rsidRDefault="005B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2654" w14:textId="77777777" w:rsidR="005B2BB7" w:rsidRDefault="005B2BB7">
      <w:r>
        <w:separator/>
      </w:r>
    </w:p>
  </w:footnote>
  <w:footnote w:type="continuationSeparator" w:id="0">
    <w:p w14:paraId="1F844353" w14:textId="77777777" w:rsidR="005B2BB7" w:rsidRDefault="005B2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92FFD"/>
    <w:multiLevelType w:val="hybridMultilevel"/>
    <w:tmpl w:val="64D6BE2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0936EB5"/>
    <w:multiLevelType w:val="hybridMultilevel"/>
    <w:tmpl w:val="2696D5F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3AB216A"/>
    <w:multiLevelType w:val="hybridMultilevel"/>
    <w:tmpl w:val="47C6086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9AE3C96"/>
    <w:multiLevelType w:val="hybridMultilevel"/>
    <w:tmpl w:val="0DD400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37C39A0"/>
    <w:multiLevelType w:val="hybridMultilevel"/>
    <w:tmpl w:val="0394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90E78"/>
    <w:multiLevelType w:val="hybridMultilevel"/>
    <w:tmpl w:val="68866A8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7AF422C8"/>
    <w:multiLevelType w:val="hybridMultilevel"/>
    <w:tmpl w:val="39F01EA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5"/>
  </w:num>
  <w:num w:numId="13" w16cid:durableId="290981187">
    <w:abstractNumId w:val="16"/>
  </w:num>
  <w:num w:numId="14" w16cid:durableId="846595948">
    <w:abstractNumId w:val="17"/>
  </w:num>
  <w:num w:numId="15" w16cid:durableId="1807771497">
    <w:abstractNumId w:val="19"/>
  </w:num>
  <w:num w:numId="16" w16cid:durableId="708067506">
    <w:abstractNumId w:val="13"/>
  </w:num>
  <w:num w:numId="17" w16cid:durableId="1707098280">
    <w:abstractNumId w:val="10"/>
  </w:num>
  <w:num w:numId="18" w16cid:durableId="2127960736">
    <w:abstractNumId w:val="12"/>
  </w:num>
  <w:num w:numId="19" w16cid:durableId="1848707940">
    <w:abstractNumId w:val="11"/>
  </w:num>
  <w:num w:numId="20" w16cid:durableId="1652926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4F"/>
    <w:rsid w:val="00003EAF"/>
    <w:rsid w:val="00007280"/>
    <w:rsid w:val="00016A20"/>
    <w:rsid w:val="00021847"/>
    <w:rsid w:val="00030C51"/>
    <w:rsid w:val="000314D8"/>
    <w:rsid w:val="0003406D"/>
    <w:rsid w:val="000364F6"/>
    <w:rsid w:val="000425C6"/>
    <w:rsid w:val="00044D31"/>
    <w:rsid w:val="00046E69"/>
    <w:rsid w:val="00053DB7"/>
    <w:rsid w:val="00070CD2"/>
    <w:rsid w:val="00071AC0"/>
    <w:rsid w:val="00074316"/>
    <w:rsid w:val="00077115"/>
    <w:rsid w:val="000773EA"/>
    <w:rsid w:val="000A184A"/>
    <w:rsid w:val="000A78C2"/>
    <w:rsid w:val="000C2088"/>
    <w:rsid w:val="000C2430"/>
    <w:rsid w:val="000C2CBB"/>
    <w:rsid w:val="000C5155"/>
    <w:rsid w:val="000D1B89"/>
    <w:rsid w:val="000D240A"/>
    <w:rsid w:val="000D2595"/>
    <w:rsid w:val="000D3B0A"/>
    <w:rsid w:val="000D48C6"/>
    <w:rsid w:val="000D4EE6"/>
    <w:rsid w:val="000E23B9"/>
    <w:rsid w:val="000E6AA4"/>
    <w:rsid w:val="000F1DC7"/>
    <w:rsid w:val="000F7BD9"/>
    <w:rsid w:val="000F7CC2"/>
    <w:rsid w:val="0012114F"/>
    <w:rsid w:val="00122AA7"/>
    <w:rsid w:val="00127965"/>
    <w:rsid w:val="00134200"/>
    <w:rsid w:val="00135599"/>
    <w:rsid w:val="00151155"/>
    <w:rsid w:val="00164D87"/>
    <w:rsid w:val="00166525"/>
    <w:rsid w:val="001764A6"/>
    <w:rsid w:val="00192E2F"/>
    <w:rsid w:val="00194CCA"/>
    <w:rsid w:val="001B1CB5"/>
    <w:rsid w:val="001B7D33"/>
    <w:rsid w:val="001C1671"/>
    <w:rsid w:val="001E43D9"/>
    <w:rsid w:val="001E664D"/>
    <w:rsid w:val="001F1ADE"/>
    <w:rsid w:val="001F2A92"/>
    <w:rsid w:val="001F4A24"/>
    <w:rsid w:val="001F75DB"/>
    <w:rsid w:val="0020288A"/>
    <w:rsid w:val="00205CCA"/>
    <w:rsid w:val="002111FF"/>
    <w:rsid w:val="002117CE"/>
    <w:rsid w:val="0021186F"/>
    <w:rsid w:val="00221DFE"/>
    <w:rsid w:val="00222C2F"/>
    <w:rsid w:val="002256D0"/>
    <w:rsid w:val="00247406"/>
    <w:rsid w:val="002474A1"/>
    <w:rsid w:val="002474C5"/>
    <w:rsid w:val="00254EBD"/>
    <w:rsid w:val="00273BFC"/>
    <w:rsid w:val="00275D34"/>
    <w:rsid w:val="00277A50"/>
    <w:rsid w:val="00281474"/>
    <w:rsid w:val="00283C8C"/>
    <w:rsid w:val="0028502B"/>
    <w:rsid w:val="00291D4A"/>
    <w:rsid w:val="00294703"/>
    <w:rsid w:val="00296A3E"/>
    <w:rsid w:val="002A0482"/>
    <w:rsid w:val="002A4288"/>
    <w:rsid w:val="002C2F91"/>
    <w:rsid w:val="002C336A"/>
    <w:rsid w:val="002D0CA7"/>
    <w:rsid w:val="002E51C3"/>
    <w:rsid w:val="002F47D4"/>
    <w:rsid w:val="00301BB8"/>
    <w:rsid w:val="003125BC"/>
    <w:rsid w:val="00315222"/>
    <w:rsid w:val="0031599B"/>
    <w:rsid w:val="00337C64"/>
    <w:rsid w:val="00355EB7"/>
    <w:rsid w:val="00355FC2"/>
    <w:rsid w:val="00364C9A"/>
    <w:rsid w:val="0036516F"/>
    <w:rsid w:val="00371ABC"/>
    <w:rsid w:val="00376FB7"/>
    <w:rsid w:val="00381FB1"/>
    <w:rsid w:val="003A1A12"/>
    <w:rsid w:val="003A2962"/>
    <w:rsid w:val="003A3138"/>
    <w:rsid w:val="003A5A8F"/>
    <w:rsid w:val="003C7E36"/>
    <w:rsid w:val="003D5A64"/>
    <w:rsid w:val="003D617D"/>
    <w:rsid w:val="003E7996"/>
    <w:rsid w:val="003F3B40"/>
    <w:rsid w:val="003F4825"/>
    <w:rsid w:val="003F698D"/>
    <w:rsid w:val="00400874"/>
    <w:rsid w:val="00416446"/>
    <w:rsid w:val="004203D3"/>
    <w:rsid w:val="004247FD"/>
    <w:rsid w:val="00434B51"/>
    <w:rsid w:val="004459B3"/>
    <w:rsid w:val="004461D4"/>
    <w:rsid w:val="00447670"/>
    <w:rsid w:val="00453433"/>
    <w:rsid w:val="00453BB4"/>
    <w:rsid w:val="00471161"/>
    <w:rsid w:val="00472504"/>
    <w:rsid w:val="00475147"/>
    <w:rsid w:val="00475E08"/>
    <w:rsid w:val="004878B8"/>
    <w:rsid w:val="00490268"/>
    <w:rsid w:val="0049722A"/>
    <w:rsid w:val="004A7BF6"/>
    <w:rsid w:val="004C3892"/>
    <w:rsid w:val="004D407C"/>
    <w:rsid w:val="004D4691"/>
    <w:rsid w:val="004E0E03"/>
    <w:rsid w:val="004E65F4"/>
    <w:rsid w:val="004F3712"/>
    <w:rsid w:val="00503128"/>
    <w:rsid w:val="005119C1"/>
    <w:rsid w:val="005133A9"/>
    <w:rsid w:val="00532A7C"/>
    <w:rsid w:val="005418DB"/>
    <w:rsid w:val="00544307"/>
    <w:rsid w:val="005509AD"/>
    <w:rsid w:val="005539B6"/>
    <w:rsid w:val="005562E7"/>
    <w:rsid w:val="005624E8"/>
    <w:rsid w:val="005648FD"/>
    <w:rsid w:val="00570F11"/>
    <w:rsid w:val="005741C4"/>
    <w:rsid w:val="0057725C"/>
    <w:rsid w:val="0057792B"/>
    <w:rsid w:val="00577F75"/>
    <w:rsid w:val="005929CA"/>
    <w:rsid w:val="00596AF8"/>
    <w:rsid w:val="005B2BB7"/>
    <w:rsid w:val="005B48A3"/>
    <w:rsid w:val="005B7925"/>
    <w:rsid w:val="005D4CD2"/>
    <w:rsid w:val="005E03E9"/>
    <w:rsid w:val="005F31A1"/>
    <w:rsid w:val="005F373F"/>
    <w:rsid w:val="005F3EB7"/>
    <w:rsid w:val="005F4708"/>
    <w:rsid w:val="005F7F61"/>
    <w:rsid w:val="00610D50"/>
    <w:rsid w:val="006175D0"/>
    <w:rsid w:val="00617A90"/>
    <w:rsid w:val="00620956"/>
    <w:rsid w:val="006224CB"/>
    <w:rsid w:val="006226CB"/>
    <w:rsid w:val="00622D2D"/>
    <w:rsid w:val="0064544F"/>
    <w:rsid w:val="00650F8A"/>
    <w:rsid w:val="0067051D"/>
    <w:rsid w:val="006723CB"/>
    <w:rsid w:val="0067346B"/>
    <w:rsid w:val="00676C9B"/>
    <w:rsid w:val="006959E2"/>
    <w:rsid w:val="0069746F"/>
    <w:rsid w:val="006A4DF0"/>
    <w:rsid w:val="006A52D7"/>
    <w:rsid w:val="006A7FFD"/>
    <w:rsid w:val="006B33A7"/>
    <w:rsid w:val="006B57F4"/>
    <w:rsid w:val="006C21B4"/>
    <w:rsid w:val="006C54A4"/>
    <w:rsid w:val="006C6848"/>
    <w:rsid w:val="006C7340"/>
    <w:rsid w:val="006D3B8E"/>
    <w:rsid w:val="006E01A2"/>
    <w:rsid w:val="006E1732"/>
    <w:rsid w:val="006E2BDA"/>
    <w:rsid w:val="006E61DE"/>
    <w:rsid w:val="006F4249"/>
    <w:rsid w:val="00700528"/>
    <w:rsid w:val="00702D0C"/>
    <w:rsid w:val="0070669C"/>
    <w:rsid w:val="00712145"/>
    <w:rsid w:val="007126A0"/>
    <w:rsid w:val="007143C3"/>
    <w:rsid w:val="0071488C"/>
    <w:rsid w:val="00726583"/>
    <w:rsid w:val="0073379B"/>
    <w:rsid w:val="00754E67"/>
    <w:rsid w:val="00774A5C"/>
    <w:rsid w:val="007833B9"/>
    <w:rsid w:val="00793C6A"/>
    <w:rsid w:val="00794653"/>
    <w:rsid w:val="00795244"/>
    <w:rsid w:val="007A24FC"/>
    <w:rsid w:val="007B1625"/>
    <w:rsid w:val="007B18C1"/>
    <w:rsid w:val="007B331E"/>
    <w:rsid w:val="007C1CD3"/>
    <w:rsid w:val="007C261F"/>
    <w:rsid w:val="007C2A48"/>
    <w:rsid w:val="007C51D0"/>
    <w:rsid w:val="007C6D48"/>
    <w:rsid w:val="007D1908"/>
    <w:rsid w:val="007D5E72"/>
    <w:rsid w:val="007D7182"/>
    <w:rsid w:val="007D73FB"/>
    <w:rsid w:val="007E14BC"/>
    <w:rsid w:val="007E3AA2"/>
    <w:rsid w:val="007E43AF"/>
    <w:rsid w:val="007F0DBE"/>
    <w:rsid w:val="007F145F"/>
    <w:rsid w:val="008013DC"/>
    <w:rsid w:val="00822123"/>
    <w:rsid w:val="00835A4C"/>
    <w:rsid w:val="00841F77"/>
    <w:rsid w:val="00842D79"/>
    <w:rsid w:val="00847D8E"/>
    <w:rsid w:val="00851385"/>
    <w:rsid w:val="00852E88"/>
    <w:rsid w:val="008631C9"/>
    <w:rsid w:val="0086381A"/>
    <w:rsid w:val="00871644"/>
    <w:rsid w:val="008857B1"/>
    <w:rsid w:val="0089087A"/>
    <w:rsid w:val="008918CA"/>
    <w:rsid w:val="008929FF"/>
    <w:rsid w:val="00895182"/>
    <w:rsid w:val="008B2D0D"/>
    <w:rsid w:val="008D14B3"/>
    <w:rsid w:val="008D57C5"/>
    <w:rsid w:val="008D5824"/>
    <w:rsid w:val="008E1F80"/>
    <w:rsid w:val="008E435B"/>
    <w:rsid w:val="008F0041"/>
    <w:rsid w:val="00907F40"/>
    <w:rsid w:val="0091372E"/>
    <w:rsid w:val="009230D0"/>
    <w:rsid w:val="00924FB3"/>
    <w:rsid w:val="00936886"/>
    <w:rsid w:val="00960DB4"/>
    <w:rsid w:val="009719F3"/>
    <w:rsid w:val="00971A48"/>
    <w:rsid w:val="00972ECD"/>
    <w:rsid w:val="00982948"/>
    <w:rsid w:val="00986DCF"/>
    <w:rsid w:val="00990903"/>
    <w:rsid w:val="009918BF"/>
    <w:rsid w:val="009A0ADA"/>
    <w:rsid w:val="009A1CCE"/>
    <w:rsid w:val="009C55E7"/>
    <w:rsid w:val="009C56E8"/>
    <w:rsid w:val="009E3B5C"/>
    <w:rsid w:val="009E4165"/>
    <w:rsid w:val="009E5C3C"/>
    <w:rsid w:val="009F3760"/>
    <w:rsid w:val="00A129B2"/>
    <w:rsid w:val="00A13A1C"/>
    <w:rsid w:val="00A140C9"/>
    <w:rsid w:val="00A239BF"/>
    <w:rsid w:val="00A27826"/>
    <w:rsid w:val="00A42E64"/>
    <w:rsid w:val="00A46867"/>
    <w:rsid w:val="00A537EA"/>
    <w:rsid w:val="00A6152D"/>
    <w:rsid w:val="00A73509"/>
    <w:rsid w:val="00A73CB4"/>
    <w:rsid w:val="00A82923"/>
    <w:rsid w:val="00A85B34"/>
    <w:rsid w:val="00A91984"/>
    <w:rsid w:val="00A9267B"/>
    <w:rsid w:val="00A93A29"/>
    <w:rsid w:val="00AA6766"/>
    <w:rsid w:val="00AA6B60"/>
    <w:rsid w:val="00AB2F2D"/>
    <w:rsid w:val="00AB6BCE"/>
    <w:rsid w:val="00AB6CCF"/>
    <w:rsid w:val="00AC3F89"/>
    <w:rsid w:val="00AC6978"/>
    <w:rsid w:val="00AE18D5"/>
    <w:rsid w:val="00AE5969"/>
    <w:rsid w:val="00AF0D3B"/>
    <w:rsid w:val="00AF5284"/>
    <w:rsid w:val="00AF56BB"/>
    <w:rsid w:val="00AF56FF"/>
    <w:rsid w:val="00B0548E"/>
    <w:rsid w:val="00B06F91"/>
    <w:rsid w:val="00B14D95"/>
    <w:rsid w:val="00B33C46"/>
    <w:rsid w:val="00B3639D"/>
    <w:rsid w:val="00B550F6"/>
    <w:rsid w:val="00B55B8C"/>
    <w:rsid w:val="00B61032"/>
    <w:rsid w:val="00B66144"/>
    <w:rsid w:val="00B75845"/>
    <w:rsid w:val="00B76639"/>
    <w:rsid w:val="00B863BF"/>
    <w:rsid w:val="00BA0F62"/>
    <w:rsid w:val="00BB0D3D"/>
    <w:rsid w:val="00BB0EA0"/>
    <w:rsid w:val="00BC195E"/>
    <w:rsid w:val="00BC1D3E"/>
    <w:rsid w:val="00BC41E5"/>
    <w:rsid w:val="00BD5B36"/>
    <w:rsid w:val="00BE5218"/>
    <w:rsid w:val="00BE5777"/>
    <w:rsid w:val="00BE7D47"/>
    <w:rsid w:val="00BF1ED9"/>
    <w:rsid w:val="00BF592C"/>
    <w:rsid w:val="00C04000"/>
    <w:rsid w:val="00C0559B"/>
    <w:rsid w:val="00C056DC"/>
    <w:rsid w:val="00C05AD8"/>
    <w:rsid w:val="00C250EC"/>
    <w:rsid w:val="00C25521"/>
    <w:rsid w:val="00C26EDD"/>
    <w:rsid w:val="00C33292"/>
    <w:rsid w:val="00C3621B"/>
    <w:rsid w:val="00C42843"/>
    <w:rsid w:val="00C55BCA"/>
    <w:rsid w:val="00C67713"/>
    <w:rsid w:val="00C74AEB"/>
    <w:rsid w:val="00C75DC3"/>
    <w:rsid w:val="00C773C5"/>
    <w:rsid w:val="00C86430"/>
    <w:rsid w:val="00C87069"/>
    <w:rsid w:val="00C90932"/>
    <w:rsid w:val="00CA27C6"/>
    <w:rsid w:val="00CA77F1"/>
    <w:rsid w:val="00CB7FC2"/>
    <w:rsid w:val="00CD7CDE"/>
    <w:rsid w:val="00CE5883"/>
    <w:rsid w:val="00CF530E"/>
    <w:rsid w:val="00D10A96"/>
    <w:rsid w:val="00D12996"/>
    <w:rsid w:val="00D136AC"/>
    <w:rsid w:val="00D311D2"/>
    <w:rsid w:val="00D329C7"/>
    <w:rsid w:val="00D334C6"/>
    <w:rsid w:val="00D4085F"/>
    <w:rsid w:val="00D469F8"/>
    <w:rsid w:val="00D54540"/>
    <w:rsid w:val="00D67AC5"/>
    <w:rsid w:val="00D77989"/>
    <w:rsid w:val="00D816B0"/>
    <w:rsid w:val="00D93F65"/>
    <w:rsid w:val="00DA1AC0"/>
    <w:rsid w:val="00DA7A99"/>
    <w:rsid w:val="00DB7951"/>
    <w:rsid w:val="00DC1B52"/>
    <w:rsid w:val="00DD528E"/>
    <w:rsid w:val="00DE0969"/>
    <w:rsid w:val="00DE2199"/>
    <w:rsid w:val="00DE2BD0"/>
    <w:rsid w:val="00DE55F0"/>
    <w:rsid w:val="00DF055B"/>
    <w:rsid w:val="00E10969"/>
    <w:rsid w:val="00E17BE1"/>
    <w:rsid w:val="00E2152F"/>
    <w:rsid w:val="00E36403"/>
    <w:rsid w:val="00E4048C"/>
    <w:rsid w:val="00E41377"/>
    <w:rsid w:val="00E577A2"/>
    <w:rsid w:val="00E6378B"/>
    <w:rsid w:val="00E720DC"/>
    <w:rsid w:val="00E8752B"/>
    <w:rsid w:val="00E90506"/>
    <w:rsid w:val="00E9367B"/>
    <w:rsid w:val="00EA1678"/>
    <w:rsid w:val="00EA1D08"/>
    <w:rsid w:val="00EB34A8"/>
    <w:rsid w:val="00EB514D"/>
    <w:rsid w:val="00ED4DAB"/>
    <w:rsid w:val="00EE49E1"/>
    <w:rsid w:val="00EE6DCF"/>
    <w:rsid w:val="00EF0CB5"/>
    <w:rsid w:val="00EF5D7C"/>
    <w:rsid w:val="00F02AAF"/>
    <w:rsid w:val="00F02E6B"/>
    <w:rsid w:val="00F0479A"/>
    <w:rsid w:val="00F07766"/>
    <w:rsid w:val="00F17846"/>
    <w:rsid w:val="00F343EB"/>
    <w:rsid w:val="00F41319"/>
    <w:rsid w:val="00F433EC"/>
    <w:rsid w:val="00F43B1D"/>
    <w:rsid w:val="00F44267"/>
    <w:rsid w:val="00F446AD"/>
    <w:rsid w:val="00F44A7B"/>
    <w:rsid w:val="00F45E02"/>
    <w:rsid w:val="00F464A5"/>
    <w:rsid w:val="00F50DC3"/>
    <w:rsid w:val="00F552B7"/>
    <w:rsid w:val="00F554C6"/>
    <w:rsid w:val="00F60904"/>
    <w:rsid w:val="00F65999"/>
    <w:rsid w:val="00F914BB"/>
    <w:rsid w:val="00F969AB"/>
    <w:rsid w:val="00FA3B13"/>
    <w:rsid w:val="00FB54AB"/>
    <w:rsid w:val="00FB67F3"/>
    <w:rsid w:val="00FB6C2D"/>
    <w:rsid w:val="00FD4306"/>
    <w:rsid w:val="00FE71A5"/>
    <w:rsid w:val="00FE765E"/>
    <w:rsid w:val="00FE7BE5"/>
    <w:rsid w:val="00FF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C3A6D"/>
  <w15:chartTrackingRefBased/>
  <w15:docId w15:val="{AD3BA5BD-5BE8-41AF-9342-C55F9081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87A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45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alvin-indiazi-56b2b226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lvinWesley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indiazialvin8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ETE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F42EA8D2664DF7AFCEB33CC24BE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7DE35-50CB-46A2-9784-AC4D15A47955}"/>
      </w:docPartPr>
      <w:docPartBody>
        <w:p w:rsidR="0003705F" w:rsidRDefault="00000000">
          <w:pPr>
            <w:pStyle w:val="B8F42EA8D2664DF7AFCEB33CC24BE5BD"/>
          </w:pPr>
          <w:r w:rsidRPr="00E90506">
            <w:t>Experience</w:t>
          </w:r>
        </w:p>
      </w:docPartBody>
    </w:docPart>
    <w:docPart>
      <w:docPartPr>
        <w:name w:val="5AA06B9417024CFEABFC1306C053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225AA-8376-4AAD-87D5-7844EE51BB21}"/>
      </w:docPartPr>
      <w:docPartBody>
        <w:p w:rsidR="0003705F" w:rsidRDefault="00000000">
          <w:pPr>
            <w:pStyle w:val="5AA06B9417024CFEABFC1306C0530222"/>
          </w:pPr>
          <w:r w:rsidRPr="00E90506">
            <w:t>Education</w:t>
          </w:r>
        </w:p>
      </w:docPartBody>
    </w:docPart>
    <w:docPart>
      <w:docPartPr>
        <w:name w:val="973B2778478C4553843F2EE84FCDF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EF3EE-D96E-428F-8EF6-EEB5E6E60412}"/>
      </w:docPartPr>
      <w:docPartBody>
        <w:p w:rsidR="00E15313" w:rsidRDefault="00E22F29" w:rsidP="00E22F29">
          <w:pPr>
            <w:pStyle w:val="973B2778478C4553843F2EE84FCDFEAA"/>
          </w:pPr>
          <w:r w:rsidRPr="00E90506"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AB"/>
    <w:rsid w:val="0003705F"/>
    <w:rsid w:val="000C2430"/>
    <w:rsid w:val="00135599"/>
    <w:rsid w:val="00164D87"/>
    <w:rsid w:val="00166525"/>
    <w:rsid w:val="0021186F"/>
    <w:rsid w:val="00376FB7"/>
    <w:rsid w:val="003A1A12"/>
    <w:rsid w:val="003A2962"/>
    <w:rsid w:val="004559FE"/>
    <w:rsid w:val="00492A7D"/>
    <w:rsid w:val="004C5F85"/>
    <w:rsid w:val="004D77BB"/>
    <w:rsid w:val="005F2530"/>
    <w:rsid w:val="006B62A6"/>
    <w:rsid w:val="006C6848"/>
    <w:rsid w:val="006F4F5D"/>
    <w:rsid w:val="0071373A"/>
    <w:rsid w:val="007A6309"/>
    <w:rsid w:val="007E02A8"/>
    <w:rsid w:val="00822123"/>
    <w:rsid w:val="00847D8E"/>
    <w:rsid w:val="00871644"/>
    <w:rsid w:val="00960DB4"/>
    <w:rsid w:val="0098480D"/>
    <w:rsid w:val="00A906AB"/>
    <w:rsid w:val="00B555C3"/>
    <w:rsid w:val="00CA5F4F"/>
    <w:rsid w:val="00CF1CAB"/>
    <w:rsid w:val="00CF530E"/>
    <w:rsid w:val="00D4085F"/>
    <w:rsid w:val="00D67948"/>
    <w:rsid w:val="00E15313"/>
    <w:rsid w:val="00E22F29"/>
    <w:rsid w:val="00EE6DCF"/>
    <w:rsid w:val="00F30402"/>
    <w:rsid w:val="00F4051E"/>
    <w:rsid w:val="00F469F8"/>
    <w:rsid w:val="00FC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Cs w:val="2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F42EA8D2664DF7AFCEB33CC24BE5BD">
    <w:name w:val="B8F42EA8D2664DF7AFCEB33CC24BE5BD"/>
  </w:style>
  <w:style w:type="paragraph" w:customStyle="1" w:styleId="5AA06B9417024CFEABFC1306C0530222">
    <w:name w:val="5AA06B9417024CFEABFC1306C0530222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Cs w:val="28"/>
      <w:lang w:val="en-US" w:eastAsia="ja-JP"/>
      <w14:ligatures w14:val="none"/>
    </w:rPr>
  </w:style>
  <w:style w:type="paragraph" w:customStyle="1" w:styleId="973B2778478C4553843F2EE84FCDFEAA">
    <w:name w:val="973B2778478C4553843F2EE84FCDFEAA"/>
    <w:rsid w:val="00E22F2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5F80EB-F1DC-4413-8A56-A7D758E3232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B133B3F-8DED-4DDB-9CAA-73A039973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3E45D4-9855-4807-B9A3-4C3A23A3A50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(chronological).dotx</Template>
  <TotalTime>10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PROFESSIONAL SUMMARY</vt:lpstr>
      <vt:lpstr>&lt;Skills &amp; Abilities&gt;</vt:lpstr>
      <vt:lpstr>&lt;Experience&gt;</vt:lpstr>
      <vt:lpstr>    2023-2024	Assistant Teacher</vt:lpstr>
      <vt:lpstr>&lt;Education&gt;</vt:lpstr>
      <vt:lpstr>    2021-2025	Bachelor of Science in Computer Science</vt:lpstr>
      <vt:lpstr>    2017 -2020	Kenya Certificate of Secondary Education.</vt:lpstr>
      <vt:lpstr>project</vt:lpstr>
      <vt:lpstr>REferences</vt:lpstr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Indiazi</dc:creator>
  <cp:keywords/>
  <dc:description/>
  <cp:lastModifiedBy>Alvin Indiazi</cp:lastModifiedBy>
  <cp:revision>8</cp:revision>
  <cp:lastPrinted>2026-03-04T19:07:00Z</cp:lastPrinted>
  <dcterms:created xsi:type="dcterms:W3CDTF">2026-03-04T12:36:00Z</dcterms:created>
  <dcterms:modified xsi:type="dcterms:W3CDTF">2026-03-04T19:07:00Z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